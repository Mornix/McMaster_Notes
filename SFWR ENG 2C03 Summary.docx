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Start w:id="1" w:name="_GoBack"/>
      <w:bookmarkEnd w:id="0"/>
      <w:bookmarkEnd w:id="1"/>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Karakostas</w:t>
      </w:r>
    </w:p>
    <w:p w:rsidR="003D305B" w:rsidRDefault="00E3619E" w:rsidP="00DD01DB">
      <w:pPr>
        <w:pStyle w:val="NoSpacing"/>
      </w:pPr>
      <w:r>
        <w:t>Date</w:t>
      </w:r>
      <w:r w:rsidR="003D305B">
        <w:t xml:space="preserve">: </w:t>
      </w:r>
      <w:r>
        <w:t>Winter 2014</w:t>
      </w:r>
    </w:p>
    <w:p w:rsidR="00540F9C" w:rsidRDefault="00B650E2" w:rsidP="00540F9C">
      <w:pPr>
        <w:pStyle w:val="NoSpacing"/>
      </w:pPr>
      <w:r>
        <w:rPr>
          <w:i/>
        </w:rPr>
        <w:t>Math objects m</w:t>
      </w:r>
      <w:r w:rsidR="003D305B">
        <w:rPr>
          <w:i/>
        </w:rPr>
        <w:t xml:space="preserve">ade using </w:t>
      </w:r>
      <w:hyperlink r:id="rId9" w:history="1">
        <w:r w:rsidR="003D305B" w:rsidRPr="009C360F">
          <w:rPr>
            <w:rStyle w:val="Hyperlink"/>
            <w:i/>
          </w:rPr>
          <w:t>MathType</w:t>
        </w:r>
      </w:hyperlink>
      <w:r>
        <w:rPr>
          <w:i/>
        </w:rPr>
        <w:t xml:space="preserve">; graphs made using </w:t>
      </w:r>
      <w:hyperlink r:id="rId10" w:history="1">
        <w:r w:rsidRPr="00B650E2">
          <w:rPr>
            <w:rStyle w:val="Hyperlink"/>
            <w:i/>
          </w:rPr>
          <w:t>Winplot</w:t>
        </w:r>
      </w:hyperlink>
      <w:r>
        <w:rPr>
          <w:i/>
        </w:rPr>
        <w:t>.</w:t>
      </w:r>
      <w:r w:rsidR="00540F9C" w:rsidRPr="00540F9C">
        <w:t xml:space="preserve"> </w:t>
      </w:r>
    </w:p>
    <w:p w:rsidR="00540F9C" w:rsidRDefault="00540F9C" w:rsidP="00540F9C">
      <w:pPr>
        <w:pStyle w:val="NoSpacing"/>
      </w:pPr>
    </w:p>
    <w:p w:rsidR="003D305B" w:rsidRPr="00540F9C" w:rsidRDefault="00540F9C" w:rsidP="00540F9C">
      <w:pPr>
        <w:pStyle w:val="NoSpacing"/>
      </w:pPr>
      <w:r>
        <w:t>Please join GitHub and contribute to this document. There is a guide on how to do this on my GitHub.</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3B14F2"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81959534" w:history="1">
            <w:r w:rsidR="003B14F2" w:rsidRPr="00E75016">
              <w:rPr>
                <w:rStyle w:val="Hyperlink"/>
                <w:noProof/>
              </w:rPr>
              <w:t>Chapter 1</w:t>
            </w:r>
            <w:r w:rsidR="003B14F2">
              <w:rPr>
                <w:noProof/>
                <w:webHidden/>
              </w:rPr>
              <w:tab/>
            </w:r>
            <w:r w:rsidR="003B14F2">
              <w:rPr>
                <w:noProof/>
                <w:webHidden/>
              </w:rPr>
              <w:fldChar w:fldCharType="begin"/>
            </w:r>
            <w:r w:rsidR="003B14F2">
              <w:rPr>
                <w:noProof/>
                <w:webHidden/>
              </w:rPr>
              <w:instrText xml:space="preserve"> PAGEREF _Toc381959534 \h </w:instrText>
            </w:r>
            <w:r w:rsidR="003B14F2">
              <w:rPr>
                <w:noProof/>
                <w:webHidden/>
              </w:rPr>
            </w:r>
            <w:r w:rsidR="003B14F2">
              <w:rPr>
                <w:noProof/>
                <w:webHidden/>
              </w:rPr>
              <w:fldChar w:fldCharType="separate"/>
            </w:r>
            <w:r w:rsidR="003B14F2">
              <w:rPr>
                <w:noProof/>
                <w:webHidden/>
              </w:rPr>
              <w:t>3</w:t>
            </w:r>
            <w:r w:rsidR="003B14F2">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35" w:history="1">
            <w:r w:rsidRPr="00E75016">
              <w:rPr>
                <w:rStyle w:val="Hyperlink"/>
                <w:noProof/>
              </w:rPr>
              <w:t>Algorithm correctness</w:t>
            </w:r>
            <w:r>
              <w:rPr>
                <w:noProof/>
                <w:webHidden/>
              </w:rPr>
              <w:tab/>
            </w:r>
            <w:r>
              <w:rPr>
                <w:noProof/>
                <w:webHidden/>
              </w:rPr>
              <w:fldChar w:fldCharType="begin"/>
            </w:r>
            <w:r>
              <w:rPr>
                <w:noProof/>
                <w:webHidden/>
              </w:rPr>
              <w:instrText xml:space="preserve"> PAGEREF _Toc381959535 \h </w:instrText>
            </w:r>
            <w:r>
              <w:rPr>
                <w:noProof/>
                <w:webHidden/>
              </w:rPr>
            </w:r>
            <w:r>
              <w:rPr>
                <w:noProof/>
                <w:webHidden/>
              </w:rPr>
              <w:fldChar w:fldCharType="separate"/>
            </w:r>
            <w:r>
              <w:rPr>
                <w:noProof/>
                <w:webHidden/>
              </w:rPr>
              <w:t>3</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36" w:history="1">
            <w:r w:rsidRPr="00E75016">
              <w:rPr>
                <w:rStyle w:val="Hyperlink"/>
                <w:noProof/>
              </w:rPr>
              <w:t>Chapter 2</w:t>
            </w:r>
            <w:r>
              <w:rPr>
                <w:noProof/>
                <w:webHidden/>
              </w:rPr>
              <w:tab/>
            </w:r>
            <w:r>
              <w:rPr>
                <w:noProof/>
                <w:webHidden/>
              </w:rPr>
              <w:fldChar w:fldCharType="begin"/>
            </w:r>
            <w:r>
              <w:rPr>
                <w:noProof/>
                <w:webHidden/>
              </w:rPr>
              <w:instrText xml:space="preserve"> PAGEREF _Toc381959536 \h </w:instrText>
            </w:r>
            <w:r>
              <w:rPr>
                <w:noProof/>
                <w:webHidden/>
              </w:rPr>
            </w:r>
            <w:r>
              <w:rPr>
                <w:noProof/>
                <w:webHidden/>
              </w:rPr>
              <w:fldChar w:fldCharType="separate"/>
            </w:r>
            <w:r>
              <w:rPr>
                <w:noProof/>
                <w:webHidden/>
              </w:rPr>
              <w:t>3</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37" w:history="1">
            <w:r w:rsidRPr="00E75016">
              <w:rPr>
                <w:rStyle w:val="Hyperlink"/>
                <w:noProof/>
              </w:rPr>
              <w:t>Insertion Sort</w:t>
            </w:r>
            <w:r>
              <w:rPr>
                <w:noProof/>
                <w:webHidden/>
              </w:rPr>
              <w:tab/>
            </w:r>
            <w:r>
              <w:rPr>
                <w:noProof/>
                <w:webHidden/>
              </w:rPr>
              <w:fldChar w:fldCharType="begin"/>
            </w:r>
            <w:r>
              <w:rPr>
                <w:noProof/>
                <w:webHidden/>
              </w:rPr>
              <w:instrText xml:space="preserve"> PAGEREF _Toc381959537 \h </w:instrText>
            </w:r>
            <w:r>
              <w:rPr>
                <w:noProof/>
                <w:webHidden/>
              </w:rPr>
            </w:r>
            <w:r>
              <w:rPr>
                <w:noProof/>
                <w:webHidden/>
              </w:rPr>
              <w:fldChar w:fldCharType="separate"/>
            </w:r>
            <w:r>
              <w:rPr>
                <w:noProof/>
                <w:webHidden/>
              </w:rPr>
              <w:t>3</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38" w:history="1">
            <w:r w:rsidRPr="00E75016">
              <w:rPr>
                <w:rStyle w:val="Hyperlink"/>
                <w:noProof/>
              </w:rPr>
              <w:t>2.3 − Merge Sort</w:t>
            </w:r>
            <w:r>
              <w:rPr>
                <w:noProof/>
                <w:webHidden/>
              </w:rPr>
              <w:tab/>
            </w:r>
            <w:r>
              <w:rPr>
                <w:noProof/>
                <w:webHidden/>
              </w:rPr>
              <w:fldChar w:fldCharType="begin"/>
            </w:r>
            <w:r>
              <w:rPr>
                <w:noProof/>
                <w:webHidden/>
              </w:rPr>
              <w:instrText xml:space="preserve"> PAGEREF _Toc381959538 \h </w:instrText>
            </w:r>
            <w:r>
              <w:rPr>
                <w:noProof/>
                <w:webHidden/>
              </w:rPr>
            </w:r>
            <w:r>
              <w:rPr>
                <w:noProof/>
                <w:webHidden/>
              </w:rPr>
              <w:fldChar w:fldCharType="separate"/>
            </w:r>
            <w:r>
              <w:rPr>
                <w:noProof/>
                <w:webHidden/>
              </w:rPr>
              <w:t>4</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39" w:history="1">
            <w:r w:rsidRPr="00E75016">
              <w:rPr>
                <w:rStyle w:val="Hyperlink"/>
                <w:noProof/>
              </w:rPr>
              <w:t>Recurrence Relationships</w:t>
            </w:r>
            <w:r>
              <w:rPr>
                <w:noProof/>
                <w:webHidden/>
              </w:rPr>
              <w:tab/>
            </w:r>
            <w:r>
              <w:rPr>
                <w:noProof/>
                <w:webHidden/>
              </w:rPr>
              <w:fldChar w:fldCharType="begin"/>
            </w:r>
            <w:r>
              <w:rPr>
                <w:noProof/>
                <w:webHidden/>
              </w:rPr>
              <w:instrText xml:space="preserve"> PAGEREF _Toc381959539 \h </w:instrText>
            </w:r>
            <w:r>
              <w:rPr>
                <w:noProof/>
                <w:webHidden/>
              </w:rPr>
            </w:r>
            <w:r>
              <w:rPr>
                <w:noProof/>
                <w:webHidden/>
              </w:rPr>
              <w:fldChar w:fldCharType="separate"/>
            </w:r>
            <w:r>
              <w:rPr>
                <w:noProof/>
                <w:webHidden/>
              </w:rPr>
              <w:t>5</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40" w:history="1">
            <w:r w:rsidRPr="00E75016">
              <w:rPr>
                <w:rStyle w:val="Hyperlink"/>
                <w:noProof/>
              </w:rPr>
              <w:t>Chapter 3</w:t>
            </w:r>
            <w:r>
              <w:rPr>
                <w:noProof/>
                <w:webHidden/>
              </w:rPr>
              <w:tab/>
            </w:r>
            <w:r>
              <w:rPr>
                <w:noProof/>
                <w:webHidden/>
              </w:rPr>
              <w:fldChar w:fldCharType="begin"/>
            </w:r>
            <w:r>
              <w:rPr>
                <w:noProof/>
                <w:webHidden/>
              </w:rPr>
              <w:instrText xml:space="preserve"> PAGEREF _Toc381959540 \h </w:instrText>
            </w:r>
            <w:r>
              <w:rPr>
                <w:noProof/>
                <w:webHidden/>
              </w:rPr>
            </w:r>
            <w:r>
              <w:rPr>
                <w:noProof/>
                <w:webHidden/>
              </w:rPr>
              <w:fldChar w:fldCharType="separate"/>
            </w:r>
            <w:r>
              <w:rPr>
                <w:noProof/>
                <w:webHidden/>
              </w:rPr>
              <w:t>6</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41" w:history="1">
            <w:r w:rsidRPr="00E75016">
              <w:rPr>
                <w:rStyle w:val="Hyperlink"/>
                <w:noProof/>
              </w:rPr>
              <w:t>Asymptotic notations</w:t>
            </w:r>
            <w:r>
              <w:rPr>
                <w:noProof/>
                <w:webHidden/>
              </w:rPr>
              <w:tab/>
            </w:r>
            <w:r>
              <w:rPr>
                <w:noProof/>
                <w:webHidden/>
              </w:rPr>
              <w:fldChar w:fldCharType="begin"/>
            </w:r>
            <w:r>
              <w:rPr>
                <w:noProof/>
                <w:webHidden/>
              </w:rPr>
              <w:instrText xml:space="preserve"> PAGEREF _Toc381959541 \h </w:instrText>
            </w:r>
            <w:r>
              <w:rPr>
                <w:noProof/>
                <w:webHidden/>
              </w:rPr>
            </w:r>
            <w:r>
              <w:rPr>
                <w:noProof/>
                <w:webHidden/>
              </w:rPr>
              <w:fldChar w:fldCharType="separate"/>
            </w:r>
            <w:r>
              <w:rPr>
                <w:noProof/>
                <w:webHidden/>
              </w:rPr>
              <w:t>6</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42" w:history="1">
            <w:r w:rsidRPr="00E75016">
              <w:rPr>
                <w:rStyle w:val="Hyperlink"/>
                <w:noProof/>
              </w:rPr>
              <w:t>Asymptotic Upper Bounds</w:t>
            </w:r>
            <w:r>
              <w:rPr>
                <w:noProof/>
                <w:webHidden/>
              </w:rPr>
              <w:tab/>
            </w:r>
            <w:r>
              <w:rPr>
                <w:noProof/>
                <w:webHidden/>
              </w:rPr>
              <w:fldChar w:fldCharType="begin"/>
            </w:r>
            <w:r>
              <w:rPr>
                <w:noProof/>
                <w:webHidden/>
              </w:rPr>
              <w:instrText xml:space="preserve"> PAGEREF _Toc381959542 \h </w:instrText>
            </w:r>
            <w:r>
              <w:rPr>
                <w:noProof/>
                <w:webHidden/>
              </w:rPr>
            </w:r>
            <w:r>
              <w:rPr>
                <w:noProof/>
                <w:webHidden/>
              </w:rPr>
              <w:fldChar w:fldCharType="separate"/>
            </w:r>
            <w:r>
              <w:rPr>
                <w:noProof/>
                <w:webHidden/>
              </w:rPr>
              <w:t>7</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43" w:history="1">
            <w:r w:rsidRPr="00E75016">
              <w:rPr>
                <w:rStyle w:val="Hyperlink"/>
                <w:noProof/>
              </w:rPr>
              <w:t>Chapter 4: Divide and Conquer [the world? no.]</w:t>
            </w:r>
            <w:r>
              <w:rPr>
                <w:noProof/>
                <w:webHidden/>
              </w:rPr>
              <w:tab/>
            </w:r>
            <w:r>
              <w:rPr>
                <w:noProof/>
                <w:webHidden/>
              </w:rPr>
              <w:fldChar w:fldCharType="begin"/>
            </w:r>
            <w:r>
              <w:rPr>
                <w:noProof/>
                <w:webHidden/>
              </w:rPr>
              <w:instrText xml:space="preserve"> PAGEREF _Toc381959543 \h </w:instrText>
            </w:r>
            <w:r>
              <w:rPr>
                <w:noProof/>
                <w:webHidden/>
              </w:rPr>
            </w:r>
            <w:r>
              <w:rPr>
                <w:noProof/>
                <w:webHidden/>
              </w:rPr>
              <w:fldChar w:fldCharType="separate"/>
            </w:r>
            <w:r>
              <w:rPr>
                <w:noProof/>
                <w:webHidden/>
              </w:rPr>
              <w:t>8</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44" w:history="1">
            <w:r w:rsidRPr="00E75016">
              <w:rPr>
                <w:rStyle w:val="Hyperlink"/>
                <w:noProof/>
              </w:rPr>
              <w:t>4.3 - Substitution Method</w:t>
            </w:r>
            <w:r>
              <w:rPr>
                <w:noProof/>
                <w:webHidden/>
              </w:rPr>
              <w:tab/>
            </w:r>
            <w:r>
              <w:rPr>
                <w:noProof/>
                <w:webHidden/>
              </w:rPr>
              <w:fldChar w:fldCharType="begin"/>
            </w:r>
            <w:r>
              <w:rPr>
                <w:noProof/>
                <w:webHidden/>
              </w:rPr>
              <w:instrText xml:space="preserve"> PAGEREF _Toc381959544 \h </w:instrText>
            </w:r>
            <w:r>
              <w:rPr>
                <w:noProof/>
                <w:webHidden/>
              </w:rPr>
            </w:r>
            <w:r>
              <w:rPr>
                <w:noProof/>
                <w:webHidden/>
              </w:rPr>
              <w:fldChar w:fldCharType="separate"/>
            </w:r>
            <w:r>
              <w:rPr>
                <w:noProof/>
                <w:webHidden/>
              </w:rPr>
              <w:t>8</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45" w:history="1">
            <w:r w:rsidRPr="00E75016">
              <w:rPr>
                <w:rStyle w:val="Hyperlink"/>
                <w:noProof/>
              </w:rPr>
              <w:t>4.5 - Master Method</w:t>
            </w:r>
            <w:r>
              <w:rPr>
                <w:noProof/>
                <w:webHidden/>
              </w:rPr>
              <w:tab/>
            </w:r>
            <w:r>
              <w:rPr>
                <w:noProof/>
                <w:webHidden/>
              </w:rPr>
              <w:fldChar w:fldCharType="begin"/>
            </w:r>
            <w:r>
              <w:rPr>
                <w:noProof/>
                <w:webHidden/>
              </w:rPr>
              <w:instrText xml:space="preserve"> PAGEREF _Toc381959545 \h </w:instrText>
            </w:r>
            <w:r>
              <w:rPr>
                <w:noProof/>
                <w:webHidden/>
              </w:rPr>
            </w:r>
            <w:r>
              <w:rPr>
                <w:noProof/>
                <w:webHidden/>
              </w:rPr>
              <w:fldChar w:fldCharType="separate"/>
            </w:r>
            <w:r>
              <w:rPr>
                <w:noProof/>
                <w:webHidden/>
              </w:rPr>
              <w:t>8</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46" w:history="1">
            <w:r w:rsidRPr="00E75016">
              <w:rPr>
                <w:rStyle w:val="Hyperlink"/>
                <w:noProof/>
              </w:rPr>
              <w:t>e.g.</w:t>
            </w:r>
            <w:r>
              <w:rPr>
                <w:noProof/>
                <w:webHidden/>
              </w:rPr>
              <w:tab/>
            </w:r>
            <w:r>
              <w:rPr>
                <w:noProof/>
                <w:webHidden/>
              </w:rPr>
              <w:fldChar w:fldCharType="begin"/>
            </w:r>
            <w:r>
              <w:rPr>
                <w:noProof/>
                <w:webHidden/>
              </w:rPr>
              <w:instrText xml:space="preserve"> PAGEREF _Toc381959546 \h </w:instrText>
            </w:r>
            <w:r>
              <w:rPr>
                <w:noProof/>
                <w:webHidden/>
              </w:rPr>
            </w:r>
            <w:r>
              <w:rPr>
                <w:noProof/>
                <w:webHidden/>
              </w:rPr>
              <w:fldChar w:fldCharType="separate"/>
            </w:r>
            <w:r>
              <w:rPr>
                <w:noProof/>
                <w:webHidden/>
              </w:rPr>
              <w:t>9</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47" w:history="1">
            <w:r w:rsidRPr="00E75016">
              <w:rPr>
                <w:rStyle w:val="Hyperlink"/>
                <w:noProof/>
              </w:rPr>
              <w:t>e.g.</w:t>
            </w:r>
            <w:r>
              <w:rPr>
                <w:noProof/>
                <w:webHidden/>
              </w:rPr>
              <w:tab/>
            </w:r>
            <w:r>
              <w:rPr>
                <w:noProof/>
                <w:webHidden/>
              </w:rPr>
              <w:fldChar w:fldCharType="begin"/>
            </w:r>
            <w:r>
              <w:rPr>
                <w:noProof/>
                <w:webHidden/>
              </w:rPr>
              <w:instrText xml:space="preserve"> PAGEREF _Toc381959547 \h </w:instrText>
            </w:r>
            <w:r>
              <w:rPr>
                <w:noProof/>
                <w:webHidden/>
              </w:rPr>
            </w:r>
            <w:r>
              <w:rPr>
                <w:noProof/>
                <w:webHidden/>
              </w:rPr>
              <w:fldChar w:fldCharType="separate"/>
            </w:r>
            <w:r>
              <w:rPr>
                <w:noProof/>
                <w:webHidden/>
              </w:rPr>
              <w:t>9</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48" w:history="1">
            <w:r w:rsidRPr="00E75016">
              <w:rPr>
                <w:rStyle w:val="Hyperlink"/>
                <w:noProof/>
              </w:rPr>
              <w:t>e.g.</w:t>
            </w:r>
            <w:r>
              <w:rPr>
                <w:noProof/>
                <w:webHidden/>
              </w:rPr>
              <w:tab/>
            </w:r>
            <w:r>
              <w:rPr>
                <w:noProof/>
                <w:webHidden/>
              </w:rPr>
              <w:fldChar w:fldCharType="begin"/>
            </w:r>
            <w:r>
              <w:rPr>
                <w:noProof/>
                <w:webHidden/>
              </w:rPr>
              <w:instrText xml:space="preserve"> PAGEREF _Toc381959548 \h </w:instrText>
            </w:r>
            <w:r>
              <w:rPr>
                <w:noProof/>
                <w:webHidden/>
              </w:rPr>
            </w:r>
            <w:r>
              <w:rPr>
                <w:noProof/>
                <w:webHidden/>
              </w:rPr>
              <w:fldChar w:fldCharType="separate"/>
            </w:r>
            <w:r>
              <w:rPr>
                <w:noProof/>
                <w:webHidden/>
              </w:rPr>
              <w:t>9</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49" w:history="1">
            <w:r w:rsidRPr="00E75016">
              <w:rPr>
                <w:rStyle w:val="Hyperlink"/>
                <w:noProof/>
              </w:rPr>
              <w:t>Chapter 6: Heaps</w:t>
            </w:r>
            <w:r>
              <w:rPr>
                <w:noProof/>
                <w:webHidden/>
              </w:rPr>
              <w:tab/>
            </w:r>
            <w:r>
              <w:rPr>
                <w:noProof/>
                <w:webHidden/>
              </w:rPr>
              <w:fldChar w:fldCharType="begin"/>
            </w:r>
            <w:r>
              <w:rPr>
                <w:noProof/>
                <w:webHidden/>
              </w:rPr>
              <w:instrText xml:space="preserve"> PAGEREF _Toc381959549 \h </w:instrText>
            </w:r>
            <w:r>
              <w:rPr>
                <w:noProof/>
                <w:webHidden/>
              </w:rPr>
            </w:r>
            <w:r>
              <w:rPr>
                <w:noProof/>
                <w:webHidden/>
              </w:rPr>
              <w:fldChar w:fldCharType="separate"/>
            </w:r>
            <w:r>
              <w:rPr>
                <w:noProof/>
                <w:webHidden/>
              </w:rPr>
              <w:t>10</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50" w:history="1">
            <w:r w:rsidRPr="00E75016">
              <w:rPr>
                <w:rStyle w:val="Hyperlink"/>
                <w:noProof/>
              </w:rPr>
              <w:t>Priority Queue</w:t>
            </w:r>
            <w:r>
              <w:rPr>
                <w:noProof/>
                <w:webHidden/>
              </w:rPr>
              <w:tab/>
            </w:r>
            <w:r>
              <w:rPr>
                <w:noProof/>
                <w:webHidden/>
              </w:rPr>
              <w:fldChar w:fldCharType="begin"/>
            </w:r>
            <w:r>
              <w:rPr>
                <w:noProof/>
                <w:webHidden/>
              </w:rPr>
              <w:instrText xml:space="preserve"> PAGEREF _Toc381959550 \h </w:instrText>
            </w:r>
            <w:r>
              <w:rPr>
                <w:noProof/>
                <w:webHidden/>
              </w:rPr>
            </w:r>
            <w:r>
              <w:rPr>
                <w:noProof/>
                <w:webHidden/>
              </w:rPr>
              <w:fldChar w:fldCharType="separate"/>
            </w:r>
            <w:r>
              <w:rPr>
                <w:noProof/>
                <w:webHidden/>
              </w:rPr>
              <w:t>12</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51" w:history="1">
            <w:r w:rsidRPr="00E75016">
              <w:rPr>
                <w:rStyle w:val="Hyperlink"/>
                <w:noProof/>
              </w:rPr>
              <w:t>Chapter 7: Quicksort</w:t>
            </w:r>
            <w:r>
              <w:rPr>
                <w:noProof/>
                <w:webHidden/>
              </w:rPr>
              <w:tab/>
            </w:r>
            <w:r>
              <w:rPr>
                <w:noProof/>
                <w:webHidden/>
              </w:rPr>
              <w:fldChar w:fldCharType="begin"/>
            </w:r>
            <w:r>
              <w:rPr>
                <w:noProof/>
                <w:webHidden/>
              </w:rPr>
              <w:instrText xml:space="preserve"> PAGEREF _Toc381959551 \h </w:instrText>
            </w:r>
            <w:r>
              <w:rPr>
                <w:noProof/>
                <w:webHidden/>
              </w:rPr>
            </w:r>
            <w:r>
              <w:rPr>
                <w:noProof/>
                <w:webHidden/>
              </w:rPr>
              <w:fldChar w:fldCharType="separate"/>
            </w:r>
            <w:r>
              <w:rPr>
                <w:noProof/>
                <w:webHidden/>
              </w:rPr>
              <w:t>12</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52" w:history="1">
            <w:r w:rsidRPr="00E75016">
              <w:rPr>
                <w:rStyle w:val="Hyperlink"/>
                <w:noProof/>
              </w:rPr>
              <w:t>Chapter 10: Elementary Data Structures</w:t>
            </w:r>
            <w:r>
              <w:rPr>
                <w:noProof/>
                <w:webHidden/>
              </w:rPr>
              <w:tab/>
            </w:r>
            <w:r>
              <w:rPr>
                <w:noProof/>
                <w:webHidden/>
              </w:rPr>
              <w:fldChar w:fldCharType="begin"/>
            </w:r>
            <w:r>
              <w:rPr>
                <w:noProof/>
                <w:webHidden/>
              </w:rPr>
              <w:instrText xml:space="preserve"> PAGEREF _Toc381959552 \h </w:instrText>
            </w:r>
            <w:r>
              <w:rPr>
                <w:noProof/>
                <w:webHidden/>
              </w:rPr>
            </w:r>
            <w:r>
              <w:rPr>
                <w:noProof/>
                <w:webHidden/>
              </w:rPr>
              <w:fldChar w:fldCharType="separate"/>
            </w:r>
            <w:r>
              <w:rPr>
                <w:noProof/>
                <w:webHidden/>
              </w:rPr>
              <w:t>13</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53" w:history="1">
            <w:r w:rsidRPr="00E75016">
              <w:rPr>
                <w:rStyle w:val="Hyperlink"/>
                <w:noProof/>
              </w:rPr>
              <w:t>Chapter 11: Hash Tables</w:t>
            </w:r>
            <w:r>
              <w:rPr>
                <w:noProof/>
                <w:webHidden/>
              </w:rPr>
              <w:tab/>
            </w:r>
            <w:r>
              <w:rPr>
                <w:noProof/>
                <w:webHidden/>
              </w:rPr>
              <w:fldChar w:fldCharType="begin"/>
            </w:r>
            <w:r>
              <w:rPr>
                <w:noProof/>
                <w:webHidden/>
              </w:rPr>
              <w:instrText xml:space="preserve"> PAGEREF _Toc381959553 \h </w:instrText>
            </w:r>
            <w:r>
              <w:rPr>
                <w:noProof/>
                <w:webHidden/>
              </w:rPr>
            </w:r>
            <w:r>
              <w:rPr>
                <w:noProof/>
                <w:webHidden/>
              </w:rPr>
              <w:fldChar w:fldCharType="separate"/>
            </w:r>
            <w:r>
              <w:rPr>
                <w:noProof/>
                <w:webHidden/>
              </w:rPr>
              <w:t>15</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54" w:history="1">
            <w:r w:rsidRPr="00E75016">
              <w:rPr>
                <w:rStyle w:val="Hyperlink"/>
                <w:noProof/>
              </w:rPr>
              <w:t>Open Addressing</w:t>
            </w:r>
            <w:r>
              <w:rPr>
                <w:noProof/>
                <w:webHidden/>
              </w:rPr>
              <w:tab/>
            </w:r>
            <w:r>
              <w:rPr>
                <w:noProof/>
                <w:webHidden/>
              </w:rPr>
              <w:fldChar w:fldCharType="begin"/>
            </w:r>
            <w:r>
              <w:rPr>
                <w:noProof/>
                <w:webHidden/>
              </w:rPr>
              <w:instrText xml:space="preserve"> PAGEREF _Toc381959554 \h </w:instrText>
            </w:r>
            <w:r>
              <w:rPr>
                <w:noProof/>
                <w:webHidden/>
              </w:rPr>
            </w:r>
            <w:r>
              <w:rPr>
                <w:noProof/>
                <w:webHidden/>
              </w:rPr>
              <w:fldChar w:fldCharType="separate"/>
            </w:r>
            <w:r>
              <w:rPr>
                <w:noProof/>
                <w:webHidden/>
              </w:rPr>
              <w:t>16</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55" w:history="1">
            <w:r w:rsidRPr="00E75016">
              <w:rPr>
                <w:rStyle w:val="Hyperlink"/>
                <w:noProof/>
              </w:rPr>
              <w:t>Chapter 12: Binary Search Trees (BSTs)</w:t>
            </w:r>
            <w:r>
              <w:rPr>
                <w:noProof/>
                <w:webHidden/>
              </w:rPr>
              <w:tab/>
            </w:r>
            <w:r>
              <w:rPr>
                <w:noProof/>
                <w:webHidden/>
              </w:rPr>
              <w:fldChar w:fldCharType="begin"/>
            </w:r>
            <w:r>
              <w:rPr>
                <w:noProof/>
                <w:webHidden/>
              </w:rPr>
              <w:instrText xml:space="preserve"> PAGEREF _Toc381959555 \h </w:instrText>
            </w:r>
            <w:r>
              <w:rPr>
                <w:noProof/>
                <w:webHidden/>
              </w:rPr>
            </w:r>
            <w:r>
              <w:rPr>
                <w:noProof/>
                <w:webHidden/>
              </w:rPr>
              <w:fldChar w:fldCharType="separate"/>
            </w:r>
            <w:r>
              <w:rPr>
                <w:noProof/>
                <w:webHidden/>
              </w:rPr>
              <w:t>16</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56" w:history="1">
            <w:r w:rsidRPr="00E75016">
              <w:rPr>
                <w:rStyle w:val="Hyperlink"/>
                <w:noProof/>
              </w:rPr>
              <w:t>Chapter 15: Dynamic Programming (DP)</w:t>
            </w:r>
            <w:r>
              <w:rPr>
                <w:noProof/>
                <w:webHidden/>
              </w:rPr>
              <w:tab/>
            </w:r>
            <w:r>
              <w:rPr>
                <w:noProof/>
                <w:webHidden/>
              </w:rPr>
              <w:fldChar w:fldCharType="begin"/>
            </w:r>
            <w:r>
              <w:rPr>
                <w:noProof/>
                <w:webHidden/>
              </w:rPr>
              <w:instrText xml:space="preserve"> PAGEREF _Toc381959556 \h </w:instrText>
            </w:r>
            <w:r>
              <w:rPr>
                <w:noProof/>
                <w:webHidden/>
              </w:rPr>
            </w:r>
            <w:r>
              <w:rPr>
                <w:noProof/>
                <w:webHidden/>
              </w:rPr>
              <w:fldChar w:fldCharType="separate"/>
            </w:r>
            <w:r>
              <w:rPr>
                <w:noProof/>
                <w:webHidden/>
              </w:rPr>
              <w:t>17</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57" w:history="1">
            <w:r w:rsidRPr="00E75016">
              <w:rPr>
                <w:rStyle w:val="Hyperlink"/>
                <w:noProof/>
              </w:rPr>
              <w:t>Dynamic Programming</w:t>
            </w:r>
            <w:r>
              <w:rPr>
                <w:noProof/>
                <w:webHidden/>
              </w:rPr>
              <w:tab/>
            </w:r>
            <w:r>
              <w:rPr>
                <w:noProof/>
                <w:webHidden/>
              </w:rPr>
              <w:fldChar w:fldCharType="begin"/>
            </w:r>
            <w:r>
              <w:rPr>
                <w:noProof/>
                <w:webHidden/>
              </w:rPr>
              <w:instrText xml:space="preserve"> PAGEREF _Toc381959557 \h </w:instrText>
            </w:r>
            <w:r>
              <w:rPr>
                <w:noProof/>
                <w:webHidden/>
              </w:rPr>
            </w:r>
            <w:r>
              <w:rPr>
                <w:noProof/>
                <w:webHidden/>
              </w:rPr>
              <w:fldChar w:fldCharType="separate"/>
            </w:r>
            <w:r>
              <w:rPr>
                <w:noProof/>
                <w:webHidden/>
              </w:rPr>
              <w:t>17</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58" w:history="1">
            <w:r w:rsidRPr="00E75016">
              <w:rPr>
                <w:rStyle w:val="Hyperlink"/>
                <w:noProof/>
              </w:rPr>
              <w:t>Shortest Paths</w:t>
            </w:r>
            <w:r>
              <w:rPr>
                <w:noProof/>
                <w:webHidden/>
              </w:rPr>
              <w:tab/>
            </w:r>
            <w:r>
              <w:rPr>
                <w:noProof/>
                <w:webHidden/>
              </w:rPr>
              <w:fldChar w:fldCharType="begin"/>
            </w:r>
            <w:r>
              <w:rPr>
                <w:noProof/>
                <w:webHidden/>
              </w:rPr>
              <w:instrText xml:space="preserve"> PAGEREF _Toc381959558 \h </w:instrText>
            </w:r>
            <w:r>
              <w:rPr>
                <w:noProof/>
                <w:webHidden/>
              </w:rPr>
            </w:r>
            <w:r>
              <w:rPr>
                <w:noProof/>
                <w:webHidden/>
              </w:rPr>
              <w:fldChar w:fldCharType="separate"/>
            </w:r>
            <w:r>
              <w:rPr>
                <w:noProof/>
                <w:webHidden/>
              </w:rPr>
              <w:t>18</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59" w:history="1">
            <w:r w:rsidRPr="00E75016">
              <w:rPr>
                <w:rStyle w:val="Hyperlink"/>
                <w:noProof/>
              </w:rPr>
              <w:t>5 Basic Steps:</w:t>
            </w:r>
            <w:r>
              <w:rPr>
                <w:noProof/>
                <w:webHidden/>
              </w:rPr>
              <w:tab/>
            </w:r>
            <w:r>
              <w:rPr>
                <w:noProof/>
                <w:webHidden/>
              </w:rPr>
              <w:fldChar w:fldCharType="begin"/>
            </w:r>
            <w:r>
              <w:rPr>
                <w:noProof/>
                <w:webHidden/>
              </w:rPr>
              <w:instrText xml:space="preserve"> PAGEREF _Toc381959559 \h </w:instrText>
            </w:r>
            <w:r>
              <w:rPr>
                <w:noProof/>
                <w:webHidden/>
              </w:rPr>
            </w:r>
            <w:r>
              <w:rPr>
                <w:noProof/>
                <w:webHidden/>
              </w:rPr>
              <w:fldChar w:fldCharType="separate"/>
            </w:r>
            <w:r>
              <w:rPr>
                <w:noProof/>
                <w:webHidden/>
              </w:rPr>
              <w:t>19</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60" w:history="1">
            <w:r w:rsidRPr="00E75016">
              <w:rPr>
                <w:rStyle w:val="Hyperlink"/>
                <w:noProof/>
              </w:rPr>
              <w:t>e.g. Text Justification</w:t>
            </w:r>
            <w:r>
              <w:rPr>
                <w:noProof/>
                <w:webHidden/>
              </w:rPr>
              <w:tab/>
            </w:r>
            <w:r>
              <w:rPr>
                <w:noProof/>
                <w:webHidden/>
              </w:rPr>
              <w:fldChar w:fldCharType="begin"/>
            </w:r>
            <w:r>
              <w:rPr>
                <w:noProof/>
                <w:webHidden/>
              </w:rPr>
              <w:instrText xml:space="preserve"> PAGEREF _Toc381959560 \h </w:instrText>
            </w:r>
            <w:r>
              <w:rPr>
                <w:noProof/>
                <w:webHidden/>
              </w:rPr>
            </w:r>
            <w:r>
              <w:rPr>
                <w:noProof/>
                <w:webHidden/>
              </w:rPr>
              <w:fldChar w:fldCharType="separate"/>
            </w:r>
            <w:r>
              <w:rPr>
                <w:noProof/>
                <w:webHidden/>
              </w:rPr>
              <w:t>20</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61" w:history="1">
            <w:r w:rsidRPr="00E75016">
              <w:rPr>
                <w:rStyle w:val="Hyperlink"/>
                <w:noProof/>
              </w:rPr>
              <w:t>e.g.</w:t>
            </w:r>
            <w:r>
              <w:rPr>
                <w:noProof/>
                <w:webHidden/>
              </w:rPr>
              <w:tab/>
            </w:r>
            <w:r>
              <w:rPr>
                <w:noProof/>
                <w:webHidden/>
              </w:rPr>
              <w:fldChar w:fldCharType="begin"/>
            </w:r>
            <w:r>
              <w:rPr>
                <w:noProof/>
                <w:webHidden/>
              </w:rPr>
              <w:instrText xml:space="preserve"> PAGEREF _Toc381959561 \h </w:instrText>
            </w:r>
            <w:r>
              <w:rPr>
                <w:noProof/>
                <w:webHidden/>
              </w:rPr>
            </w:r>
            <w:r>
              <w:rPr>
                <w:noProof/>
                <w:webHidden/>
              </w:rPr>
              <w:fldChar w:fldCharType="separate"/>
            </w:r>
            <w:r>
              <w:rPr>
                <w:noProof/>
                <w:webHidden/>
              </w:rPr>
              <w:t>20</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62" w:history="1">
            <w:r w:rsidRPr="00E75016">
              <w:rPr>
                <w:rStyle w:val="Hyperlink"/>
                <w:noProof/>
              </w:rPr>
              <w:t>Sub-problems for strings / sequences</w:t>
            </w:r>
            <w:r>
              <w:rPr>
                <w:noProof/>
                <w:webHidden/>
              </w:rPr>
              <w:tab/>
            </w:r>
            <w:r>
              <w:rPr>
                <w:noProof/>
                <w:webHidden/>
              </w:rPr>
              <w:fldChar w:fldCharType="begin"/>
            </w:r>
            <w:r>
              <w:rPr>
                <w:noProof/>
                <w:webHidden/>
              </w:rPr>
              <w:instrText xml:space="preserve"> PAGEREF _Toc381959562 \h </w:instrText>
            </w:r>
            <w:r>
              <w:rPr>
                <w:noProof/>
                <w:webHidden/>
              </w:rPr>
            </w:r>
            <w:r>
              <w:rPr>
                <w:noProof/>
                <w:webHidden/>
              </w:rPr>
              <w:fldChar w:fldCharType="separate"/>
            </w:r>
            <w:r>
              <w:rPr>
                <w:noProof/>
                <w:webHidden/>
              </w:rPr>
              <w:t>21</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63" w:history="1">
            <w:r w:rsidRPr="00E75016">
              <w:rPr>
                <w:rStyle w:val="Hyperlink"/>
                <w:noProof/>
              </w:rPr>
              <w:t>Parenthesization</w:t>
            </w:r>
            <w:r>
              <w:rPr>
                <w:noProof/>
                <w:webHidden/>
              </w:rPr>
              <w:tab/>
            </w:r>
            <w:r>
              <w:rPr>
                <w:noProof/>
                <w:webHidden/>
              </w:rPr>
              <w:fldChar w:fldCharType="begin"/>
            </w:r>
            <w:r>
              <w:rPr>
                <w:noProof/>
                <w:webHidden/>
              </w:rPr>
              <w:instrText xml:space="preserve"> PAGEREF _Toc381959563 \h </w:instrText>
            </w:r>
            <w:r>
              <w:rPr>
                <w:noProof/>
                <w:webHidden/>
              </w:rPr>
            </w:r>
            <w:r>
              <w:rPr>
                <w:noProof/>
                <w:webHidden/>
              </w:rPr>
              <w:fldChar w:fldCharType="separate"/>
            </w:r>
            <w:r>
              <w:rPr>
                <w:noProof/>
                <w:webHidden/>
              </w:rPr>
              <w:t>21</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64" w:history="1">
            <w:r w:rsidRPr="00E75016">
              <w:rPr>
                <w:rStyle w:val="Hyperlink"/>
                <w:noProof/>
              </w:rPr>
              <w:t>Chapter 16: Greedy algorithms</w:t>
            </w:r>
            <w:r>
              <w:rPr>
                <w:noProof/>
                <w:webHidden/>
              </w:rPr>
              <w:tab/>
            </w:r>
            <w:r>
              <w:rPr>
                <w:noProof/>
                <w:webHidden/>
              </w:rPr>
              <w:fldChar w:fldCharType="begin"/>
            </w:r>
            <w:r>
              <w:rPr>
                <w:noProof/>
                <w:webHidden/>
              </w:rPr>
              <w:instrText xml:space="preserve"> PAGEREF _Toc381959564 \h </w:instrText>
            </w:r>
            <w:r>
              <w:rPr>
                <w:noProof/>
                <w:webHidden/>
              </w:rPr>
            </w:r>
            <w:r>
              <w:rPr>
                <w:noProof/>
                <w:webHidden/>
              </w:rPr>
              <w:fldChar w:fldCharType="separate"/>
            </w:r>
            <w:r>
              <w:rPr>
                <w:noProof/>
                <w:webHidden/>
              </w:rPr>
              <w:t>22</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65" w:history="1">
            <w:r w:rsidRPr="00E75016">
              <w:rPr>
                <w:rStyle w:val="Hyperlink"/>
                <w:noProof/>
              </w:rPr>
              <w:t>Chapter 22: Elementary Graph Algorithms</w:t>
            </w:r>
            <w:r>
              <w:rPr>
                <w:noProof/>
                <w:webHidden/>
              </w:rPr>
              <w:tab/>
            </w:r>
            <w:r>
              <w:rPr>
                <w:noProof/>
                <w:webHidden/>
              </w:rPr>
              <w:fldChar w:fldCharType="begin"/>
            </w:r>
            <w:r>
              <w:rPr>
                <w:noProof/>
                <w:webHidden/>
              </w:rPr>
              <w:instrText xml:space="preserve"> PAGEREF _Toc381959565 \h </w:instrText>
            </w:r>
            <w:r>
              <w:rPr>
                <w:noProof/>
                <w:webHidden/>
              </w:rPr>
            </w:r>
            <w:r>
              <w:rPr>
                <w:noProof/>
                <w:webHidden/>
              </w:rPr>
              <w:fldChar w:fldCharType="separate"/>
            </w:r>
            <w:r>
              <w:rPr>
                <w:noProof/>
                <w:webHidden/>
              </w:rPr>
              <w:t>22</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66" w:history="1">
            <w:r w:rsidRPr="00E75016">
              <w:rPr>
                <w:rStyle w:val="Hyperlink"/>
                <w:noProof/>
              </w:rPr>
              <w:t>Adjacency Lists &amp; Matrices</w:t>
            </w:r>
            <w:r>
              <w:rPr>
                <w:noProof/>
                <w:webHidden/>
              </w:rPr>
              <w:tab/>
            </w:r>
            <w:r>
              <w:rPr>
                <w:noProof/>
                <w:webHidden/>
              </w:rPr>
              <w:fldChar w:fldCharType="begin"/>
            </w:r>
            <w:r>
              <w:rPr>
                <w:noProof/>
                <w:webHidden/>
              </w:rPr>
              <w:instrText xml:space="preserve"> PAGEREF _Toc381959566 \h </w:instrText>
            </w:r>
            <w:r>
              <w:rPr>
                <w:noProof/>
                <w:webHidden/>
              </w:rPr>
            </w:r>
            <w:r>
              <w:rPr>
                <w:noProof/>
                <w:webHidden/>
              </w:rPr>
              <w:fldChar w:fldCharType="separate"/>
            </w:r>
            <w:r>
              <w:rPr>
                <w:noProof/>
                <w:webHidden/>
              </w:rPr>
              <w:t>23</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67" w:history="1">
            <w:r w:rsidRPr="00E75016">
              <w:rPr>
                <w:rStyle w:val="Hyperlink"/>
                <w:noProof/>
              </w:rPr>
              <w:t>BFS</w:t>
            </w:r>
            <w:r>
              <w:rPr>
                <w:noProof/>
                <w:webHidden/>
              </w:rPr>
              <w:tab/>
            </w:r>
            <w:r>
              <w:rPr>
                <w:noProof/>
                <w:webHidden/>
              </w:rPr>
              <w:fldChar w:fldCharType="begin"/>
            </w:r>
            <w:r>
              <w:rPr>
                <w:noProof/>
                <w:webHidden/>
              </w:rPr>
              <w:instrText xml:space="preserve"> PAGEREF _Toc381959567 \h </w:instrText>
            </w:r>
            <w:r>
              <w:rPr>
                <w:noProof/>
                <w:webHidden/>
              </w:rPr>
            </w:r>
            <w:r>
              <w:rPr>
                <w:noProof/>
                <w:webHidden/>
              </w:rPr>
              <w:fldChar w:fldCharType="separate"/>
            </w:r>
            <w:r>
              <w:rPr>
                <w:noProof/>
                <w:webHidden/>
              </w:rPr>
              <w:t>23</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68" w:history="1">
            <w:r w:rsidRPr="00E75016">
              <w:rPr>
                <w:rStyle w:val="Hyperlink"/>
                <w:noProof/>
              </w:rPr>
              <w:t>DFS</w:t>
            </w:r>
            <w:r>
              <w:rPr>
                <w:noProof/>
                <w:webHidden/>
              </w:rPr>
              <w:tab/>
            </w:r>
            <w:r>
              <w:rPr>
                <w:noProof/>
                <w:webHidden/>
              </w:rPr>
              <w:fldChar w:fldCharType="begin"/>
            </w:r>
            <w:r>
              <w:rPr>
                <w:noProof/>
                <w:webHidden/>
              </w:rPr>
              <w:instrText xml:space="preserve"> PAGEREF _Toc381959568 \h </w:instrText>
            </w:r>
            <w:r>
              <w:rPr>
                <w:noProof/>
                <w:webHidden/>
              </w:rPr>
            </w:r>
            <w:r>
              <w:rPr>
                <w:noProof/>
                <w:webHidden/>
              </w:rPr>
              <w:fldChar w:fldCharType="separate"/>
            </w:r>
            <w:r>
              <w:rPr>
                <w:noProof/>
                <w:webHidden/>
              </w:rPr>
              <w:t>24</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69" w:history="1">
            <w:r w:rsidRPr="00E75016">
              <w:rPr>
                <w:rStyle w:val="Hyperlink"/>
                <w:noProof/>
              </w:rPr>
              <w:t>Topological Sort</w:t>
            </w:r>
            <w:r>
              <w:rPr>
                <w:noProof/>
                <w:webHidden/>
              </w:rPr>
              <w:tab/>
            </w:r>
            <w:r>
              <w:rPr>
                <w:noProof/>
                <w:webHidden/>
              </w:rPr>
              <w:fldChar w:fldCharType="begin"/>
            </w:r>
            <w:r>
              <w:rPr>
                <w:noProof/>
                <w:webHidden/>
              </w:rPr>
              <w:instrText xml:space="preserve"> PAGEREF _Toc381959569 \h </w:instrText>
            </w:r>
            <w:r>
              <w:rPr>
                <w:noProof/>
                <w:webHidden/>
              </w:rPr>
            </w:r>
            <w:r>
              <w:rPr>
                <w:noProof/>
                <w:webHidden/>
              </w:rPr>
              <w:fldChar w:fldCharType="separate"/>
            </w:r>
            <w:r>
              <w:rPr>
                <w:noProof/>
                <w:webHidden/>
              </w:rPr>
              <w:t>24</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70" w:history="1">
            <w:r w:rsidRPr="00E75016">
              <w:rPr>
                <w:rStyle w:val="Hyperlink"/>
                <w:noProof/>
              </w:rPr>
              <w:t>Chapter 23: Minimum Spanning Trees</w:t>
            </w:r>
            <w:r>
              <w:rPr>
                <w:noProof/>
                <w:webHidden/>
              </w:rPr>
              <w:tab/>
            </w:r>
            <w:r>
              <w:rPr>
                <w:noProof/>
                <w:webHidden/>
              </w:rPr>
              <w:fldChar w:fldCharType="begin"/>
            </w:r>
            <w:r>
              <w:rPr>
                <w:noProof/>
                <w:webHidden/>
              </w:rPr>
              <w:instrText xml:space="preserve"> PAGEREF _Toc381959570 \h </w:instrText>
            </w:r>
            <w:r>
              <w:rPr>
                <w:noProof/>
                <w:webHidden/>
              </w:rPr>
            </w:r>
            <w:r>
              <w:rPr>
                <w:noProof/>
                <w:webHidden/>
              </w:rPr>
              <w:fldChar w:fldCharType="separate"/>
            </w:r>
            <w:r>
              <w:rPr>
                <w:noProof/>
                <w:webHidden/>
              </w:rPr>
              <w:t>25</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71" w:history="1">
            <w:r w:rsidRPr="00E75016">
              <w:rPr>
                <w:rStyle w:val="Hyperlink"/>
                <w:noProof/>
              </w:rPr>
              <w:t>Spanning Trees</w:t>
            </w:r>
            <w:r>
              <w:rPr>
                <w:noProof/>
                <w:webHidden/>
              </w:rPr>
              <w:tab/>
            </w:r>
            <w:r>
              <w:rPr>
                <w:noProof/>
                <w:webHidden/>
              </w:rPr>
              <w:fldChar w:fldCharType="begin"/>
            </w:r>
            <w:r>
              <w:rPr>
                <w:noProof/>
                <w:webHidden/>
              </w:rPr>
              <w:instrText xml:space="preserve"> PAGEREF _Toc381959571 \h </w:instrText>
            </w:r>
            <w:r>
              <w:rPr>
                <w:noProof/>
                <w:webHidden/>
              </w:rPr>
            </w:r>
            <w:r>
              <w:rPr>
                <w:noProof/>
                <w:webHidden/>
              </w:rPr>
              <w:fldChar w:fldCharType="separate"/>
            </w:r>
            <w:r>
              <w:rPr>
                <w:noProof/>
                <w:webHidden/>
              </w:rPr>
              <w:t>25</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72" w:history="1">
            <w:r w:rsidRPr="00E75016">
              <w:rPr>
                <w:rStyle w:val="Hyperlink"/>
                <w:noProof/>
              </w:rPr>
              <w:t>Kruskal’s and Prim’s</w:t>
            </w:r>
            <w:r>
              <w:rPr>
                <w:noProof/>
                <w:webHidden/>
              </w:rPr>
              <w:tab/>
            </w:r>
            <w:r>
              <w:rPr>
                <w:noProof/>
                <w:webHidden/>
              </w:rPr>
              <w:fldChar w:fldCharType="begin"/>
            </w:r>
            <w:r>
              <w:rPr>
                <w:noProof/>
                <w:webHidden/>
              </w:rPr>
              <w:instrText xml:space="preserve"> PAGEREF _Toc381959572 \h </w:instrText>
            </w:r>
            <w:r>
              <w:rPr>
                <w:noProof/>
                <w:webHidden/>
              </w:rPr>
            </w:r>
            <w:r>
              <w:rPr>
                <w:noProof/>
                <w:webHidden/>
              </w:rPr>
              <w:fldChar w:fldCharType="separate"/>
            </w:r>
            <w:r>
              <w:rPr>
                <w:noProof/>
                <w:webHidden/>
              </w:rPr>
              <w:t>25</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73" w:history="1">
            <w:r w:rsidRPr="00E75016">
              <w:rPr>
                <w:rStyle w:val="Hyperlink"/>
                <w:noProof/>
              </w:rPr>
              <w:t>Chapter 24: Single-Source Shortest Path</w:t>
            </w:r>
            <w:r>
              <w:rPr>
                <w:noProof/>
                <w:webHidden/>
              </w:rPr>
              <w:tab/>
            </w:r>
            <w:r>
              <w:rPr>
                <w:noProof/>
                <w:webHidden/>
              </w:rPr>
              <w:fldChar w:fldCharType="begin"/>
            </w:r>
            <w:r>
              <w:rPr>
                <w:noProof/>
                <w:webHidden/>
              </w:rPr>
              <w:instrText xml:space="preserve"> PAGEREF _Toc381959573 \h </w:instrText>
            </w:r>
            <w:r>
              <w:rPr>
                <w:noProof/>
                <w:webHidden/>
              </w:rPr>
            </w:r>
            <w:r>
              <w:rPr>
                <w:noProof/>
                <w:webHidden/>
              </w:rPr>
              <w:fldChar w:fldCharType="separate"/>
            </w:r>
            <w:r>
              <w:rPr>
                <w:noProof/>
                <w:webHidden/>
              </w:rPr>
              <w:t>26</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74" w:history="1">
            <w:r w:rsidRPr="00E75016">
              <w:rPr>
                <w:rStyle w:val="Hyperlink"/>
                <w:noProof/>
              </w:rPr>
              <w:t>24.1 Bellman-Ford</w:t>
            </w:r>
            <w:r>
              <w:rPr>
                <w:noProof/>
                <w:webHidden/>
              </w:rPr>
              <w:tab/>
            </w:r>
            <w:r>
              <w:rPr>
                <w:noProof/>
                <w:webHidden/>
              </w:rPr>
              <w:fldChar w:fldCharType="begin"/>
            </w:r>
            <w:r>
              <w:rPr>
                <w:noProof/>
                <w:webHidden/>
              </w:rPr>
              <w:instrText xml:space="preserve"> PAGEREF _Toc381959574 \h </w:instrText>
            </w:r>
            <w:r>
              <w:rPr>
                <w:noProof/>
                <w:webHidden/>
              </w:rPr>
            </w:r>
            <w:r>
              <w:rPr>
                <w:noProof/>
                <w:webHidden/>
              </w:rPr>
              <w:fldChar w:fldCharType="separate"/>
            </w:r>
            <w:r>
              <w:rPr>
                <w:noProof/>
                <w:webHidden/>
              </w:rPr>
              <w:t>27</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75" w:history="1">
            <w:r w:rsidRPr="00E75016">
              <w:rPr>
                <w:rStyle w:val="Hyperlink"/>
                <w:noProof/>
              </w:rPr>
              <w:t>Page 651: Bellman-Ford</w:t>
            </w:r>
            <w:r>
              <w:rPr>
                <w:noProof/>
                <w:webHidden/>
              </w:rPr>
              <w:tab/>
            </w:r>
            <w:r>
              <w:rPr>
                <w:noProof/>
                <w:webHidden/>
              </w:rPr>
              <w:fldChar w:fldCharType="begin"/>
            </w:r>
            <w:r>
              <w:rPr>
                <w:noProof/>
                <w:webHidden/>
              </w:rPr>
              <w:instrText xml:space="preserve"> PAGEREF _Toc381959575 \h </w:instrText>
            </w:r>
            <w:r>
              <w:rPr>
                <w:noProof/>
                <w:webHidden/>
              </w:rPr>
            </w:r>
            <w:r>
              <w:rPr>
                <w:noProof/>
                <w:webHidden/>
              </w:rPr>
              <w:fldChar w:fldCharType="separate"/>
            </w:r>
            <w:r>
              <w:rPr>
                <w:noProof/>
                <w:webHidden/>
              </w:rPr>
              <w:t>27</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76" w:history="1">
            <w:r w:rsidRPr="00E75016">
              <w:rPr>
                <w:rStyle w:val="Hyperlink"/>
                <w:noProof/>
              </w:rPr>
              <w:t>e.g. Page 652</w:t>
            </w:r>
            <w:r>
              <w:rPr>
                <w:noProof/>
                <w:webHidden/>
              </w:rPr>
              <w:tab/>
            </w:r>
            <w:r>
              <w:rPr>
                <w:noProof/>
                <w:webHidden/>
              </w:rPr>
              <w:fldChar w:fldCharType="begin"/>
            </w:r>
            <w:r>
              <w:rPr>
                <w:noProof/>
                <w:webHidden/>
              </w:rPr>
              <w:instrText xml:space="preserve"> PAGEREF _Toc381959576 \h </w:instrText>
            </w:r>
            <w:r>
              <w:rPr>
                <w:noProof/>
                <w:webHidden/>
              </w:rPr>
            </w:r>
            <w:r>
              <w:rPr>
                <w:noProof/>
                <w:webHidden/>
              </w:rPr>
              <w:fldChar w:fldCharType="separate"/>
            </w:r>
            <w:r>
              <w:rPr>
                <w:noProof/>
                <w:webHidden/>
              </w:rPr>
              <w:t>28</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77" w:history="1">
            <w:r w:rsidRPr="00E75016">
              <w:rPr>
                <w:rStyle w:val="Hyperlink"/>
                <w:noProof/>
              </w:rPr>
              <w:t>24.2: Single-Shortest path in DAG’s *woof*</w:t>
            </w:r>
            <w:r>
              <w:rPr>
                <w:noProof/>
                <w:webHidden/>
              </w:rPr>
              <w:tab/>
            </w:r>
            <w:r>
              <w:rPr>
                <w:noProof/>
                <w:webHidden/>
              </w:rPr>
              <w:fldChar w:fldCharType="begin"/>
            </w:r>
            <w:r>
              <w:rPr>
                <w:noProof/>
                <w:webHidden/>
              </w:rPr>
              <w:instrText xml:space="preserve"> PAGEREF _Toc381959577 \h </w:instrText>
            </w:r>
            <w:r>
              <w:rPr>
                <w:noProof/>
                <w:webHidden/>
              </w:rPr>
            </w:r>
            <w:r>
              <w:rPr>
                <w:noProof/>
                <w:webHidden/>
              </w:rPr>
              <w:fldChar w:fldCharType="separate"/>
            </w:r>
            <w:r>
              <w:rPr>
                <w:noProof/>
                <w:webHidden/>
              </w:rPr>
              <w:t>28</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78" w:history="1">
            <w:r w:rsidRPr="00E75016">
              <w:rPr>
                <w:rStyle w:val="Hyperlink"/>
                <w:noProof/>
              </w:rPr>
              <w:t>e.g. page 656</w:t>
            </w:r>
            <w:r>
              <w:rPr>
                <w:noProof/>
                <w:webHidden/>
              </w:rPr>
              <w:tab/>
            </w:r>
            <w:r>
              <w:rPr>
                <w:noProof/>
                <w:webHidden/>
              </w:rPr>
              <w:fldChar w:fldCharType="begin"/>
            </w:r>
            <w:r>
              <w:rPr>
                <w:noProof/>
                <w:webHidden/>
              </w:rPr>
              <w:instrText xml:space="preserve"> PAGEREF _Toc381959578 \h </w:instrText>
            </w:r>
            <w:r>
              <w:rPr>
                <w:noProof/>
                <w:webHidden/>
              </w:rPr>
            </w:r>
            <w:r>
              <w:rPr>
                <w:noProof/>
                <w:webHidden/>
              </w:rPr>
              <w:fldChar w:fldCharType="separate"/>
            </w:r>
            <w:r>
              <w:rPr>
                <w:noProof/>
                <w:webHidden/>
              </w:rPr>
              <w:t>29</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79" w:history="1">
            <w:r w:rsidRPr="00E75016">
              <w:rPr>
                <w:rStyle w:val="Hyperlink"/>
                <w:noProof/>
              </w:rPr>
              <w:t>24.3: Dijkstra’s</w:t>
            </w:r>
            <w:r>
              <w:rPr>
                <w:noProof/>
                <w:webHidden/>
              </w:rPr>
              <w:tab/>
            </w:r>
            <w:r>
              <w:rPr>
                <w:noProof/>
                <w:webHidden/>
              </w:rPr>
              <w:fldChar w:fldCharType="begin"/>
            </w:r>
            <w:r>
              <w:rPr>
                <w:noProof/>
                <w:webHidden/>
              </w:rPr>
              <w:instrText xml:space="preserve"> PAGEREF _Toc381959579 \h </w:instrText>
            </w:r>
            <w:r>
              <w:rPr>
                <w:noProof/>
                <w:webHidden/>
              </w:rPr>
            </w:r>
            <w:r>
              <w:rPr>
                <w:noProof/>
                <w:webHidden/>
              </w:rPr>
              <w:fldChar w:fldCharType="separate"/>
            </w:r>
            <w:r>
              <w:rPr>
                <w:noProof/>
                <w:webHidden/>
              </w:rPr>
              <w:t>29</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80" w:history="1">
            <w:r w:rsidRPr="00E75016">
              <w:rPr>
                <w:rStyle w:val="Hyperlink"/>
                <w:noProof/>
              </w:rPr>
              <w:t>e.g. Page 659</w:t>
            </w:r>
            <w:r>
              <w:rPr>
                <w:noProof/>
                <w:webHidden/>
              </w:rPr>
              <w:tab/>
            </w:r>
            <w:r>
              <w:rPr>
                <w:noProof/>
                <w:webHidden/>
              </w:rPr>
              <w:fldChar w:fldCharType="begin"/>
            </w:r>
            <w:r>
              <w:rPr>
                <w:noProof/>
                <w:webHidden/>
              </w:rPr>
              <w:instrText xml:space="preserve"> PAGEREF _Toc381959580 \h </w:instrText>
            </w:r>
            <w:r>
              <w:rPr>
                <w:noProof/>
                <w:webHidden/>
              </w:rPr>
            </w:r>
            <w:r>
              <w:rPr>
                <w:noProof/>
                <w:webHidden/>
              </w:rPr>
              <w:fldChar w:fldCharType="separate"/>
            </w:r>
            <w:r>
              <w:rPr>
                <w:noProof/>
                <w:webHidden/>
              </w:rPr>
              <w:t>30</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81" w:history="1">
            <w:r w:rsidRPr="00E75016">
              <w:rPr>
                <w:rStyle w:val="Hyperlink"/>
                <w:noProof/>
              </w:rPr>
              <w:t>Chapter 25: All-Pairs Shortest Path</w:t>
            </w:r>
            <w:r>
              <w:rPr>
                <w:noProof/>
                <w:webHidden/>
              </w:rPr>
              <w:tab/>
            </w:r>
            <w:r>
              <w:rPr>
                <w:noProof/>
                <w:webHidden/>
              </w:rPr>
              <w:fldChar w:fldCharType="begin"/>
            </w:r>
            <w:r>
              <w:rPr>
                <w:noProof/>
                <w:webHidden/>
              </w:rPr>
              <w:instrText xml:space="preserve"> PAGEREF _Toc381959581 \h </w:instrText>
            </w:r>
            <w:r>
              <w:rPr>
                <w:noProof/>
                <w:webHidden/>
              </w:rPr>
            </w:r>
            <w:r>
              <w:rPr>
                <w:noProof/>
                <w:webHidden/>
              </w:rPr>
              <w:fldChar w:fldCharType="separate"/>
            </w:r>
            <w:r>
              <w:rPr>
                <w:noProof/>
                <w:webHidden/>
              </w:rPr>
              <w:t>30</w:t>
            </w:r>
            <w:r>
              <w:rPr>
                <w:noProof/>
                <w:webHidden/>
              </w:rPr>
              <w:fldChar w:fldCharType="end"/>
            </w:r>
          </w:hyperlink>
        </w:p>
        <w:p w:rsidR="003B14F2" w:rsidRDefault="003B14F2">
          <w:pPr>
            <w:pStyle w:val="TOC2"/>
            <w:tabs>
              <w:tab w:val="right" w:leader="dot" w:pos="9350"/>
            </w:tabs>
            <w:rPr>
              <w:rFonts w:asciiTheme="minorHAnsi" w:eastAsiaTheme="minorEastAsia" w:hAnsiTheme="minorHAnsi"/>
              <w:noProof/>
              <w:sz w:val="22"/>
              <w:lang w:eastAsia="en-CA"/>
            </w:rPr>
          </w:pPr>
          <w:hyperlink w:anchor="_Toc381959582" w:history="1">
            <w:r w:rsidRPr="00E75016">
              <w:rPr>
                <w:rStyle w:val="Hyperlink"/>
                <w:noProof/>
              </w:rPr>
              <w:t>25.2: Floyd-Warshall</w:t>
            </w:r>
            <w:r>
              <w:rPr>
                <w:noProof/>
                <w:webHidden/>
              </w:rPr>
              <w:tab/>
            </w:r>
            <w:r>
              <w:rPr>
                <w:noProof/>
                <w:webHidden/>
              </w:rPr>
              <w:fldChar w:fldCharType="begin"/>
            </w:r>
            <w:r>
              <w:rPr>
                <w:noProof/>
                <w:webHidden/>
              </w:rPr>
              <w:instrText xml:space="preserve"> PAGEREF _Toc381959582 \h </w:instrText>
            </w:r>
            <w:r>
              <w:rPr>
                <w:noProof/>
                <w:webHidden/>
              </w:rPr>
            </w:r>
            <w:r>
              <w:rPr>
                <w:noProof/>
                <w:webHidden/>
              </w:rPr>
              <w:fldChar w:fldCharType="separate"/>
            </w:r>
            <w:r>
              <w:rPr>
                <w:noProof/>
                <w:webHidden/>
              </w:rPr>
              <w:t>30</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83" w:history="1">
            <w:r w:rsidRPr="00E75016">
              <w:rPr>
                <w:rStyle w:val="Hyperlink"/>
                <w:noProof/>
              </w:rPr>
              <w:t>Page 694:</w:t>
            </w:r>
            <w:r>
              <w:rPr>
                <w:noProof/>
                <w:webHidden/>
              </w:rPr>
              <w:tab/>
            </w:r>
            <w:r>
              <w:rPr>
                <w:noProof/>
                <w:webHidden/>
              </w:rPr>
              <w:fldChar w:fldCharType="begin"/>
            </w:r>
            <w:r>
              <w:rPr>
                <w:noProof/>
                <w:webHidden/>
              </w:rPr>
              <w:instrText xml:space="preserve"> PAGEREF _Toc381959583 \h </w:instrText>
            </w:r>
            <w:r>
              <w:rPr>
                <w:noProof/>
                <w:webHidden/>
              </w:rPr>
            </w:r>
            <w:r>
              <w:rPr>
                <w:noProof/>
                <w:webHidden/>
              </w:rPr>
              <w:fldChar w:fldCharType="separate"/>
            </w:r>
            <w:r>
              <w:rPr>
                <w:noProof/>
                <w:webHidden/>
              </w:rPr>
              <w:t>31</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84" w:history="1">
            <w:r w:rsidRPr="00E75016">
              <w:rPr>
                <w:rStyle w:val="Hyperlink"/>
                <w:noProof/>
              </w:rPr>
              <w:t>e.g. 2 Page 696</w:t>
            </w:r>
            <w:r>
              <w:rPr>
                <w:noProof/>
                <w:webHidden/>
              </w:rPr>
              <w:tab/>
            </w:r>
            <w:r>
              <w:rPr>
                <w:noProof/>
                <w:webHidden/>
              </w:rPr>
              <w:fldChar w:fldCharType="begin"/>
            </w:r>
            <w:r>
              <w:rPr>
                <w:noProof/>
                <w:webHidden/>
              </w:rPr>
              <w:instrText xml:space="preserve"> PAGEREF _Toc381959584 \h </w:instrText>
            </w:r>
            <w:r>
              <w:rPr>
                <w:noProof/>
                <w:webHidden/>
              </w:rPr>
            </w:r>
            <w:r>
              <w:rPr>
                <w:noProof/>
                <w:webHidden/>
              </w:rPr>
              <w:fldChar w:fldCharType="separate"/>
            </w:r>
            <w:r>
              <w:rPr>
                <w:noProof/>
                <w:webHidden/>
              </w:rPr>
              <w:t>32</w:t>
            </w:r>
            <w:r>
              <w:rPr>
                <w:noProof/>
                <w:webHidden/>
              </w:rPr>
              <w:fldChar w:fldCharType="end"/>
            </w:r>
          </w:hyperlink>
        </w:p>
        <w:p w:rsidR="003B14F2" w:rsidRDefault="003B14F2">
          <w:pPr>
            <w:pStyle w:val="TOC3"/>
            <w:tabs>
              <w:tab w:val="right" w:leader="dot" w:pos="9350"/>
            </w:tabs>
            <w:rPr>
              <w:rFonts w:asciiTheme="minorHAnsi" w:eastAsiaTheme="minorEastAsia" w:hAnsiTheme="minorHAnsi"/>
              <w:noProof/>
              <w:sz w:val="22"/>
              <w:lang w:eastAsia="en-CA"/>
            </w:rPr>
          </w:pPr>
          <w:hyperlink w:anchor="_Toc381959585" w:history="1">
            <w:r w:rsidRPr="00E75016">
              <w:rPr>
                <w:rStyle w:val="Hyperlink"/>
                <w:noProof/>
              </w:rPr>
              <w:t>e.g. 3)</w:t>
            </w:r>
            <w:r>
              <w:rPr>
                <w:noProof/>
                <w:webHidden/>
              </w:rPr>
              <w:tab/>
            </w:r>
            <w:r>
              <w:rPr>
                <w:noProof/>
                <w:webHidden/>
              </w:rPr>
              <w:fldChar w:fldCharType="begin"/>
            </w:r>
            <w:r>
              <w:rPr>
                <w:noProof/>
                <w:webHidden/>
              </w:rPr>
              <w:instrText xml:space="preserve"> PAGEREF _Toc381959585 \h </w:instrText>
            </w:r>
            <w:r>
              <w:rPr>
                <w:noProof/>
                <w:webHidden/>
              </w:rPr>
            </w:r>
            <w:r>
              <w:rPr>
                <w:noProof/>
                <w:webHidden/>
              </w:rPr>
              <w:fldChar w:fldCharType="separate"/>
            </w:r>
            <w:r>
              <w:rPr>
                <w:noProof/>
                <w:webHidden/>
              </w:rPr>
              <w:t>33</w:t>
            </w:r>
            <w:r>
              <w:rPr>
                <w:noProof/>
                <w:webHidden/>
              </w:rPr>
              <w:fldChar w:fldCharType="end"/>
            </w:r>
          </w:hyperlink>
        </w:p>
        <w:p w:rsidR="003B14F2" w:rsidRDefault="003B14F2">
          <w:pPr>
            <w:pStyle w:val="TOC1"/>
            <w:tabs>
              <w:tab w:val="right" w:leader="dot" w:pos="9350"/>
            </w:tabs>
            <w:rPr>
              <w:rFonts w:asciiTheme="minorHAnsi" w:eastAsiaTheme="minorEastAsia" w:hAnsiTheme="minorHAnsi"/>
              <w:noProof/>
              <w:sz w:val="22"/>
              <w:lang w:eastAsia="en-CA"/>
            </w:rPr>
          </w:pPr>
          <w:hyperlink w:anchor="_Toc381959586" w:history="1">
            <w:r w:rsidRPr="00E75016">
              <w:rPr>
                <w:rStyle w:val="Hyperlink"/>
                <w:noProof/>
              </w:rPr>
              <w:t>Chapter 34: NP-Completeness</w:t>
            </w:r>
            <w:r>
              <w:rPr>
                <w:noProof/>
                <w:webHidden/>
              </w:rPr>
              <w:tab/>
            </w:r>
            <w:r>
              <w:rPr>
                <w:noProof/>
                <w:webHidden/>
              </w:rPr>
              <w:fldChar w:fldCharType="begin"/>
            </w:r>
            <w:r>
              <w:rPr>
                <w:noProof/>
                <w:webHidden/>
              </w:rPr>
              <w:instrText xml:space="preserve"> PAGEREF _Toc381959586 \h </w:instrText>
            </w:r>
            <w:r>
              <w:rPr>
                <w:noProof/>
                <w:webHidden/>
              </w:rPr>
            </w:r>
            <w:r>
              <w:rPr>
                <w:noProof/>
                <w:webHidden/>
              </w:rPr>
              <w:fldChar w:fldCharType="separate"/>
            </w:r>
            <w:r>
              <w:rPr>
                <w:noProof/>
                <w:webHidden/>
              </w:rPr>
              <w:t>34</w:t>
            </w:r>
            <w:r>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2" w:name="_Toc381959534"/>
      <w:r>
        <w:t>Chapter 1</w:t>
      </w:r>
      <w:bookmarkEnd w:id="2"/>
    </w:p>
    <w:p w:rsidR="00F729BF" w:rsidRPr="000853BD" w:rsidRDefault="00F729BF" w:rsidP="00F729BF">
      <w:pPr>
        <w:pStyle w:val="Heading2"/>
      </w:pPr>
      <w:bookmarkStart w:id="3" w:name="_Toc381959535"/>
      <w:r>
        <w:t>A</w:t>
      </w:r>
      <w:r w:rsidRPr="000853BD">
        <w:t>lgorithm correctness</w:t>
      </w:r>
      <w:bookmarkEnd w:id="3"/>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r>
        <w:t>loop invariant: a[1: j − 1] is going to be sorted</w:t>
      </w:r>
    </w:p>
    <w:p w:rsidR="00502530" w:rsidRDefault="00502530" w:rsidP="00502530">
      <w:pPr>
        <w:pStyle w:val="Heading1"/>
      </w:pPr>
      <w:bookmarkStart w:id="4" w:name="_Toc381959536"/>
      <w:r>
        <w:t>Chapter 2</w:t>
      </w:r>
      <w:bookmarkEnd w:id="4"/>
    </w:p>
    <w:p w:rsidR="000853BD" w:rsidRDefault="000853BD" w:rsidP="000853BD">
      <w:pPr>
        <w:pStyle w:val="Heading2"/>
      </w:pPr>
      <w:bookmarkStart w:id="5" w:name="_Toc381959537"/>
      <w:r>
        <w:t>Insertion Sort</w:t>
      </w:r>
      <w:bookmarkEnd w:id="5"/>
    </w:p>
    <w:p w:rsidR="00502530" w:rsidRDefault="00B16816"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r>
        <w:t>e.g. stack of cards with numbers: 6, 8, 4, 7, 3</w:t>
      </w:r>
    </w:p>
    <w:p w:rsidR="00502530" w:rsidRDefault="00502530" w:rsidP="00502530">
      <w:pPr>
        <w:pStyle w:val="NoSpacing"/>
      </w:pPr>
      <w:r>
        <w:t>j = current card</w:t>
      </w:r>
    </w:p>
    <w:p w:rsidR="00502530" w:rsidRDefault="00502530" w:rsidP="00502530">
      <w:pPr>
        <w:pStyle w:val="NoSpacing"/>
      </w:pPr>
      <w:r>
        <w:t>i = previous card</w:t>
      </w:r>
    </w:p>
    <w:p w:rsidR="00502530" w:rsidRDefault="00502530" w:rsidP="00502530">
      <w:pPr>
        <w:pStyle w:val="NoSpacing"/>
      </w:pPr>
      <w:r>
        <w:t>key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r>
        <w:t>T(n) = an</w:t>
      </w:r>
      <w:r>
        <w:rPr>
          <w:vertAlign w:val="superscript"/>
        </w:rPr>
        <w:t>2</w:t>
      </w:r>
      <w:r>
        <w:t xml:space="preserve"> + bn + c’</w:t>
      </w:r>
    </w:p>
    <w:p w:rsidR="008A7CBE" w:rsidRDefault="008A7CBE" w:rsidP="00502530">
      <w:pPr>
        <w:pStyle w:val="NoSpacing"/>
      </w:pPr>
    </w:p>
    <w:p w:rsidR="00502530" w:rsidRDefault="00502530" w:rsidP="00502530">
      <w:pPr>
        <w:pStyle w:val="NoSpacing"/>
      </w:pPr>
      <w:r>
        <w:t>BC = 3 4 6 7 8</w:t>
      </w:r>
      <w:r>
        <w:tab/>
      </w:r>
      <w:r>
        <w:tab/>
        <w:t>O(n)</w:t>
      </w:r>
    </w:p>
    <w:p w:rsidR="00502530" w:rsidRDefault="00AD03F4" w:rsidP="00502530">
      <w:pPr>
        <w:pStyle w:val="NoSpacing"/>
      </w:pPr>
      <w:r>
        <w:t>WC = 8 7 6 4 3</w:t>
      </w:r>
      <w:r>
        <w:tab/>
        <w:t>O(n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5701589"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5701590"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5701591"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lg </w:t>
      </w:r>
      <w:r>
        <w:rPr>
          <w:i/>
        </w:rPr>
        <w:t>x</w:t>
      </w:r>
    </w:p>
    <w:p w:rsidR="00953AB6" w:rsidRDefault="00953AB6" w:rsidP="00502530">
      <w:pPr>
        <w:pStyle w:val="NoSpacing"/>
      </w:pPr>
    </w:p>
    <w:p w:rsidR="00953AB6" w:rsidRPr="00953AB6" w:rsidRDefault="00953AB6" w:rsidP="00502530">
      <w:pPr>
        <w:pStyle w:val="NoSpacing"/>
      </w:pPr>
      <w:r>
        <w:t>Better than Merge sort for smaller array sizes.</w:t>
      </w:r>
      <w:r w:rsidR="00320563">
        <w:t xml:space="preserve"> It also uses less memory space than </w:t>
      </w:r>
      <w:r w:rsidR="00C9033F">
        <w:t>merge</w:t>
      </w:r>
      <w:r w:rsidR="00320563">
        <w:t xml:space="preserve"> sort.</w:t>
      </w:r>
    </w:p>
    <w:p w:rsidR="00502530" w:rsidRDefault="00502530" w:rsidP="000853BD">
      <w:pPr>
        <w:pStyle w:val="Heading2"/>
      </w:pPr>
      <w:bookmarkStart w:id="6" w:name="_2.3_−_Merge"/>
      <w:bookmarkStart w:id="7" w:name="_Toc381959538"/>
      <w:bookmarkEnd w:id="6"/>
      <w:r>
        <w:t>2.3</w:t>
      </w:r>
      <w:r w:rsidR="000853BD">
        <w:t xml:space="preserve"> −</w:t>
      </w:r>
      <w:r>
        <w:t xml:space="preserve"> Merge Sort</w:t>
      </w:r>
      <w:bookmarkEnd w:id="7"/>
    </w:p>
    <w:p w:rsidR="00502530" w:rsidRDefault="00B16816" w:rsidP="00502530">
      <w:pPr>
        <w:pStyle w:val="NoSpacing"/>
      </w:pPr>
      <w:hyperlink r:id="rId19" w:history="1">
        <w:r w:rsidR="00502530" w:rsidRPr="000853BD">
          <w:rPr>
            <w:rStyle w:val="Hyperlink"/>
          </w:rPr>
          <w:t>Demonstration with dance</w:t>
        </w:r>
      </w:hyperlink>
      <w:r w:rsidR="00502530">
        <w:t>.</w:t>
      </w:r>
    </w:p>
    <w:p w:rsidR="00502530" w:rsidRDefault="00B16816" w:rsidP="00502530">
      <w:pPr>
        <w:pStyle w:val="NoSpacing"/>
      </w:pPr>
      <w:hyperlink r:id="rId20" w:history="1">
        <w:r w:rsidR="00502530" w:rsidRPr="000853BD">
          <w:rPr>
            <w:rStyle w:val="Hyperlink"/>
          </w:rPr>
          <w:t>Gif Demonstration</w:t>
        </w:r>
      </w:hyperlink>
      <w:r w:rsidR="00502530">
        <w:t>.</w:t>
      </w:r>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Worst case = best = average = O(nlgn)</w:t>
      </w:r>
    </w:p>
    <w:p w:rsidR="00502530" w:rsidRDefault="00502530" w:rsidP="00502530">
      <w:pPr>
        <w:pStyle w:val="NoSpacing"/>
      </w:pPr>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5701592"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5701593"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8" w:name="_Toc381959539"/>
      <w:r>
        <w:t>Recurrence Relationships</w:t>
      </w:r>
      <w:bookmarkEnd w:id="8"/>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5701594"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5701595"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5701596" r:id="rId32"/>
        </w:object>
      </w:r>
      <w:r>
        <w:t>is the time it takes to divide each sub-problem</w:t>
      </w:r>
    </w:p>
    <w:p w:rsidR="00502530" w:rsidRDefault="00502530" w:rsidP="00502530">
      <w:pPr>
        <w:pStyle w:val="Heading1"/>
      </w:pPr>
      <w:bookmarkStart w:id="9" w:name="_Toc381959540"/>
      <w:r>
        <w:t>Chapter 3</w:t>
      </w:r>
      <w:bookmarkEnd w:id="9"/>
    </w:p>
    <w:p w:rsidR="00502530" w:rsidRDefault="00502530" w:rsidP="000853BD">
      <w:pPr>
        <w:pStyle w:val="Heading2"/>
      </w:pPr>
      <w:bookmarkStart w:id="10" w:name="_Toc381959541"/>
      <w:r>
        <w:t>Asymptotic notations</w:t>
      </w:r>
      <w:bookmarkEnd w:id="10"/>
    </w:p>
    <w:p w:rsidR="0056403C" w:rsidRDefault="0056403C" w:rsidP="0056403C">
      <w:pPr>
        <w:pStyle w:val="NoSpacing"/>
      </w:pPr>
      <w:r>
        <w:rPr>
          <w:b/>
        </w:rPr>
        <w:t>Asymptotic bounds</w:t>
      </w:r>
      <w:r>
        <w:t>: the behaviour of a function as functions get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5701597" r:id="rId35"/>
        </w:object>
      </w:r>
    </w:p>
    <w:p w:rsidR="00B53F77" w:rsidRDefault="00B53F77" w:rsidP="00502530">
      <w:pPr>
        <w:pStyle w:val="NoSpacing"/>
      </w:pPr>
    </w:p>
    <w:p w:rsidR="00502530" w:rsidRDefault="00502530" w:rsidP="00502530">
      <w:pPr>
        <w:pStyle w:val="NoSpacing"/>
      </w:pPr>
      <w:r>
        <w:t>g(n) is going to be much bigger than f(n)</w:t>
      </w:r>
    </w:p>
    <w:p w:rsidR="00502530" w:rsidRDefault="00502530" w:rsidP="00502530">
      <w:pPr>
        <w:pStyle w:val="NoSpacing"/>
      </w:pPr>
    </w:p>
    <w:p w:rsidR="00502530" w:rsidRDefault="00502530" w:rsidP="00502530">
      <w:pPr>
        <w:pStyle w:val="NoSpacing"/>
      </w:pPr>
      <w:r>
        <w:t>o(n):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2n = O(n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r>
        <w:t>for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5701598" r:id="rId39"/>
        </w:object>
      </w:r>
    </w:p>
    <w:p w:rsidR="004A2B1C" w:rsidRDefault="004A2B1C" w:rsidP="004A2B1C">
      <w:pPr>
        <w:pStyle w:val="Heading2"/>
      </w:pPr>
      <w:bookmarkStart w:id="11" w:name="_Toc381959542"/>
      <w:r>
        <w:t>Asymptotic Upper Bounds</w:t>
      </w:r>
      <w:bookmarkEnd w:id="11"/>
    </w:p>
    <w:p w:rsidR="00B145FA" w:rsidRDefault="004A2B1C" w:rsidP="004A2B1C">
      <w:pPr>
        <w:pStyle w:val="NoSpacing"/>
      </w:pPr>
      <w:r>
        <w:t>Page 47:</w:t>
      </w:r>
      <w:r w:rsidR="0008111A">
        <w:t xml:space="preserve"> given a function g(n)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5701599" r:id="rId42"/>
        </w:object>
      </w:r>
    </w:p>
    <w:p w:rsidR="007150B3" w:rsidRDefault="007150B3" w:rsidP="00502530">
      <w:pPr>
        <w:pStyle w:val="NoSpacing"/>
      </w:pPr>
    </w:p>
    <w:p w:rsidR="00502530" w:rsidRDefault="00502530" w:rsidP="00502530">
      <w:pPr>
        <w:pStyle w:val="NoSpacing"/>
      </w:pPr>
      <w:r>
        <w:t>Generally, we focus on the O(n)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5701600"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5701601" r:id="rId47"/>
        </w:object>
      </w:r>
      <w:r w:rsidR="00E93903">
        <w:t>(i.e. get rid of fractions)</w:t>
      </w:r>
    </w:p>
    <w:p w:rsidR="001F647D" w:rsidRDefault="001F647D" w:rsidP="00502530">
      <w:pPr>
        <w:pStyle w:val="NoSpacing"/>
      </w:pPr>
    </w:p>
    <w:p w:rsidR="001F647D" w:rsidRPr="001F647D" w:rsidRDefault="001F647D" w:rsidP="00502530">
      <w:pPr>
        <w:pStyle w:val="NoSpacing"/>
      </w:pPr>
      <w:r>
        <w:t>O(n) is sometimes only true between a given range. For example, f(n)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2" w:name="_Toc381959543"/>
      <w:r>
        <w:t>Chapter 4: Divide and Conquer [the world</w:t>
      </w:r>
      <w:r w:rsidR="00063A92">
        <w:t xml:space="preserve">? </w:t>
      </w:r>
      <w:r>
        <w:t>no</w:t>
      </w:r>
      <w:r w:rsidR="00063A92">
        <w:t>.</w:t>
      </w:r>
      <w:r>
        <w:t>]</w:t>
      </w:r>
      <w:bookmarkEnd w:id="12"/>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3" w:name="_Toc381959544"/>
      <w:r>
        <w:t>4.3 - Substitution Method</w:t>
      </w:r>
      <w:bookmarkEnd w:id="13"/>
    </w:p>
    <w:p w:rsidR="00502530" w:rsidRDefault="00502530" w:rsidP="00502530">
      <w:pPr>
        <w:pStyle w:val="NoSpacing"/>
      </w:pPr>
      <w:r>
        <w:t>e.g.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5701602" r:id="rId49"/>
        </w:object>
      </w:r>
      <w:r>
        <w:t>) + n (e.g. 4.19 page 83)</w:t>
      </w:r>
    </w:p>
    <w:p w:rsidR="00502530" w:rsidRDefault="00502530" w:rsidP="00502530">
      <w:pPr>
        <w:pStyle w:val="NoSpacing"/>
      </w:pPr>
      <w:r>
        <w:t>T(n) = O(</w:t>
      </w:r>
      <w:r w:rsidRPr="002D03E7">
        <w:rPr>
          <w:i/>
        </w:rPr>
        <w:t>n</w:t>
      </w:r>
      <w:r>
        <w:t>lg</w:t>
      </w:r>
      <w:r w:rsidRPr="002D03E7">
        <w:rPr>
          <w:i/>
        </w:rPr>
        <w:t>n</w:t>
      </w:r>
      <w:r>
        <w:t>)</w:t>
      </w:r>
    </w:p>
    <w:p w:rsidR="00502530" w:rsidRDefault="00502530" w:rsidP="00502530">
      <w:pPr>
        <w:pStyle w:val="NoSpacing"/>
      </w:pPr>
      <w:r>
        <w:t xml:space="preserve">T(n) ≤ </w:t>
      </w:r>
      <w:r w:rsidRPr="00A72F14">
        <w:rPr>
          <w:i/>
        </w:rPr>
        <w:t>cn</w:t>
      </w:r>
      <w:r>
        <w:t>lg</w:t>
      </w:r>
      <w:r w:rsidRPr="00A72F14">
        <w:rPr>
          <w:i/>
        </w:rPr>
        <w:t>n</w:t>
      </w:r>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5701603" r:id="rId51"/>
        </w:object>
      </w:r>
      <w:r>
        <w:t xml:space="preserve"> = floor(n/2)</w:t>
      </w:r>
    </w:p>
    <w:p w:rsidR="00502530" w:rsidRDefault="00502530" w:rsidP="00502530">
      <w:pPr>
        <w:pStyle w:val="NoSpacing"/>
      </w:pPr>
    </w:p>
    <w:p w:rsidR="00502530" w:rsidRDefault="00502530" w:rsidP="00502530">
      <w:pPr>
        <w:pStyle w:val="NoSpacing"/>
      </w:pPr>
      <w:r>
        <w:t>T(</w:t>
      </w:r>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5701604"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5701605" r:id="rId53"/>
        </w:object>
      </w:r>
      <w:r>
        <w:t>)lg(</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5701606" r:id="rId54"/>
        </w:object>
      </w:r>
      <w:r>
        <w:t>), sub into the original, since it’s a floor</w:t>
      </w:r>
    </w:p>
    <w:p w:rsidR="00502530" w:rsidRDefault="00502530" w:rsidP="00502530">
      <w:pPr>
        <w:pStyle w:val="NoSpacing"/>
      </w:pPr>
      <w:r>
        <w:t>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5701607" r:id="rId55"/>
        </w:object>
      </w:r>
      <w:r>
        <w:t>)lg(</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5701608" r:id="rId56"/>
        </w:object>
      </w:r>
      <w:r>
        <w:t xml:space="preserve">) = </w:t>
      </w:r>
      <w:r w:rsidRPr="00DA1ED5">
        <w:rPr>
          <w:i/>
        </w:rPr>
        <w:t>n</w:t>
      </w:r>
    </w:p>
    <w:p w:rsidR="00502530" w:rsidRDefault="00DA1ED5" w:rsidP="00502530">
      <w:pPr>
        <w:pStyle w:val="NoSpacing"/>
      </w:pPr>
      <w:r>
        <w:t xml:space="preserve">       ≤ 2</w:t>
      </w:r>
      <w:r w:rsidRPr="00DA1ED5">
        <w:rPr>
          <w:i/>
        </w:rPr>
        <w:t>c</w:t>
      </w:r>
      <w:r>
        <w:t>(</w:t>
      </w:r>
      <w:r w:rsidRPr="00DA1ED5">
        <w:rPr>
          <w:position w:val="-12"/>
        </w:rPr>
        <w:object w:dxaOrig="200" w:dyaOrig="360">
          <v:shape id="_x0000_i1045" type="#_x0000_t75" style="width:10.25pt;height:18.1pt" o:ole="">
            <v:imagedata r:id="rId57" o:title=""/>
          </v:shape>
          <o:OLEObject Type="Embed" ProgID="Equation.DSMT4" ShapeID="_x0000_i1045" DrawAspect="Content" ObjectID="_1455701609" r:id="rId58"/>
        </w:object>
      </w:r>
      <w:r w:rsidR="00502530">
        <w:t>)lg(</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5701610" r:id="rId60"/>
        </w:object>
      </w:r>
      <w:r w:rsidR="00502530">
        <w:t xml:space="preserve">) + </w:t>
      </w:r>
      <w:r w:rsidR="00502530" w:rsidRPr="00DA1ED5">
        <w:rPr>
          <w:i/>
        </w:rPr>
        <w:t>n</w:t>
      </w:r>
    </w:p>
    <w:p w:rsidR="00502530" w:rsidRDefault="00DA1ED5" w:rsidP="00502530">
      <w:pPr>
        <w:pStyle w:val="NoSpacing"/>
      </w:pPr>
      <w:r>
        <w:t xml:space="preserve">       ≤ </w:t>
      </w:r>
      <w:r w:rsidRPr="00DA1ED5">
        <w:rPr>
          <w:i/>
        </w:rPr>
        <w:t>cn</w:t>
      </w:r>
      <w:r>
        <w:t>lg(</w:t>
      </w:r>
      <w:r w:rsidRPr="00DA1ED5">
        <w:rPr>
          <w:position w:val="-12"/>
        </w:rPr>
        <w:object w:dxaOrig="200" w:dyaOrig="360">
          <v:shape id="_x0000_i1047" type="#_x0000_t75" style="width:10.25pt;height:18.1pt" o:ole="">
            <v:imagedata r:id="rId61" o:title=""/>
          </v:shape>
          <o:OLEObject Type="Embed" ProgID="Equation.DSMT4" ShapeID="_x0000_i1047" DrawAspect="Content" ObjectID="_1455701611" r:id="rId62"/>
        </w:object>
      </w:r>
      <w:r w:rsidR="00502530">
        <w:t xml:space="preserve">) + </w:t>
      </w:r>
      <w:r w:rsidR="00502530" w:rsidRPr="00DA1ED5">
        <w:rPr>
          <w:i/>
        </w:rPr>
        <w:t>n</w:t>
      </w:r>
    </w:p>
    <w:p w:rsidR="00502530" w:rsidRDefault="00502530" w:rsidP="00502530">
      <w:pPr>
        <w:pStyle w:val="NoSpacing"/>
      </w:pPr>
      <w:r>
        <w:t xml:space="preserve">       ≤ </w:t>
      </w:r>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5701612" r:id="rId64"/>
        </w:object>
      </w:r>
      <w:r>
        <w:t>,</w:t>
      </w:r>
      <w:r>
        <w:tab/>
        <w:t>≤ 0</w:t>
      </w:r>
    </w:p>
    <w:p w:rsidR="00502530" w:rsidRDefault="00502530" w:rsidP="00502530">
      <w:pPr>
        <w:pStyle w:val="NoSpacing"/>
      </w:pPr>
      <w:r>
        <w:t>c ≥ 1</w:t>
      </w:r>
    </w:p>
    <w:p w:rsidR="00502530" w:rsidRDefault="00502530" w:rsidP="00502530">
      <w:pPr>
        <w:pStyle w:val="NoSpacing"/>
      </w:pPr>
      <w:r>
        <w:t>residual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5701613"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5701614"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4" w:name="_Toc381959545"/>
      <w:r>
        <w:t>4.5 - Master Method</w:t>
      </w:r>
      <w:bookmarkEnd w:id="14"/>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a = # of sub-problems; n/b = size of the sub-problem; f(n) = base case, most of the time, it’s O(1)</w:t>
      </w:r>
    </w:p>
    <w:p w:rsidR="00502530" w:rsidRDefault="00502530" w:rsidP="00502530">
      <w:pPr>
        <w:pStyle w:val="NoSpacing"/>
      </w:pPr>
      <w:r>
        <w:t>ϵ = used to make the exponent of t</w:t>
      </w:r>
      <w:r w:rsidRPr="006C32FF">
        <w:rPr>
          <w:vertAlign w:val="superscript"/>
        </w:rPr>
        <w:t>n</w:t>
      </w:r>
      <w:r>
        <w:t xml:space="preserve"> the same as that of f(n). Pg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5701615" r:id="rId69"/>
        </w:object>
      </w:r>
      <w:r>
        <w:t xml:space="preserve"> to f(n)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5701616"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5701617"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5701618" r:id="rId72"/>
        </w:object>
      </w:r>
      <w:r w:rsidR="00615B58">
        <w:t xml:space="preserve"> </w:t>
      </w:r>
      <w:r w:rsidR="00502530">
        <w:t>&lt; f(n)</w:t>
      </w:r>
    </w:p>
    <w:p w:rsidR="00502530" w:rsidRDefault="00976A68" w:rsidP="00976A68">
      <w:pPr>
        <w:pStyle w:val="Heading3"/>
      </w:pPr>
      <w:bookmarkStart w:id="15" w:name="_Toc381959546"/>
      <w:r>
        <w:t>e.g.</w:t>
      </w:r>
      <w:bookmarkEnd w:id="15"/>
    </w:p>
    <w:p w:rsidR="00502530" w:rsidRDefault="00502530" w:rsidP="00C47BB3">
      <w:pPr>
        <w:pStyle w:val="NoSpacing"/>
        <w:ind w:left="720" w:hanging="720"/>
      </w:pPr>
      <w:r>
        <w:t>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5701619"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5701620" r:id="rId76"/>
        </w:object>
      </w:r>
    </w:p>
    <w:p w:rsidR="00502530" w:rsidRDefault="00502530" w:rsidP="00502530">
      <w:pPr>
        <w:pStyle w:val="NoSpacing"/>
      </w:pPr>
      <w:r>
        <w:t>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6" w:name="_Toc381959547"/>
      <w:r>
        <w:t>e.g.</w:t>
      </w:r>
      <w:bookmarkEnd w:id="16"/>
    </w:p>
    <w:p w:rsidR="00502530" w:rsidRDefault="00502530" w:rsidP="00502530">
      <w:pPr>
        <w:pStyle w:val="NoSpacing"/>
      </w:pPr>
      <w:r>
        <w:t>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5701621"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5701622"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5701623"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5701624" r:id="rId82"/>
        </w:object>
      </w:r>
    </w:p>
    <w:p w:rsidR="00502530" w:rsidRDefault="00926770" w:rsidP="00502530">
      <w:pPr>
        <w:pStyle w:val="NoSpacing"/>
      </w:pPr>
      <w:r>
        <w:t>Case 3: f(n) = Ω(n</w:t>
      </w:r>
      <w:r>
        <w:rPr>
          <w:vertAlign w:val="superscript"/>
        </w:rPr>
        <w:t>2+</w:t>
      </w:r>
      <w:r w:rsidR="00502530" w:rsidRPr="00926770">
        <w:rPr>
          <w:vertAlign w:val="superscript"/>
        </w:rPr>
        <w:t>ϵ</w:t>
      </w:r>
      <w:r w:rsidR="00502530">
        <w:t>), ϵ &gt; 0</w:t>
      </w:r>
    </w:p>
    <w:p w:rsidR="00502530" w:rsidRDefault="00926770" w:rsidP="00502530">
      <w:pPr>
        <w:pStyle w:val="NoSpacing"/>
      </w:pPr>
      <w:r>
        <w:t>f(n)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5701625" r:id="rId83"/>
        </w:object>
      </w:r>
      <w:r>
        <w:t xml:space="preserve"> </w:t>
      </w:r>
      <w:r w:rsidR="00502530">
        <w:t xml:space="preserve">≥ c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Therefore, 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5701626"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r>
        <w:t>a</w:t>
      </w:r>
      <w:r>
        <w:rPr>
          <w:rFonts w:cs="Times New Roman"/>
        </w:rPr>
        <w:t>∙</w:t>
      </w:r>
      <w:r w:rsidR="00502530">
        <w:t>f(</w:t>
      </w:r>
      <w:r w:rsidRPr="00500DF3">
        <w:rPr>
          <w:position w:val="-12"/>
        </w:rPr>
        <w:object w:dxaOrig="200" w:dyaOrig="360">
          <v:shape id="_x0000_i1063" type="#_x0000_t75" style="width:10.25pt;height:18.1pt" o:ole="">
            <v:imagedata r:id="rId86" o:title=""/>
          </v:shape>
          <o:OLEObject Type="Embed" ProgID="Equation.DSMT4" ShapeID="_x0000_i1063" DrawAspect="Content" ObjectID="_1455701627"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5701628" r:id="rId89"/>
        </w:object>
      </w:r>
      <w:r w:rsidR="00502530">
        <w:t xml:space="preserve"> ≤ c ∙ </w:t>
      </w:r>
      <w:r w:rsidRPr="00500DF3">
        <w:rPr>
          <w:position w:val="-6"/>
        </w:rPr>
        <w:object w:dxaOrig="279" w:dyaOrig="360">
          <v:shape id="_x0000_i1065" type="#_x0000_t75" style="width:14pt;height:18.1pt" o:ole="">
            <v:imagedata r:id="rId90" o:title=""/>
          </v:shape>
          <o:OLEObject Type="Embed" ProgID="Equation.DSMT4" ShapeID="_x0000_i1065" DrawAspect="Content" ObjectID="_1455701629"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5701630" r:id="rId93"/>
        </w:object>
      </w:r>
      <w:r w:rsidR="00502530">
        <w:t xml:space="preserve"> ≤ c ∙ </w:t>
      </w:r>
      <w:r w:rsidRPr="00500DF3">
        <w:rPr>
          <w:position w:val="-6"/>
        </w:rPr>
        <w:object w:dxaOrig="279" w:dyaOrig="360">
          <v:shape id="_x0000_i1067" type="#_x0000_t75" style="width:14pt;height:18.1pt" o:ole="">
            <v:imagedata r:id="rId90" o:title=""/>
          </v:shape>
          <o:OLEObject Type="Embed" ProgID="Equation.DSMT4" ShapeID="_x0000_i1067" DrawAspect="Content" ObjectID="_1455701631"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5701632" r:id="rId96"/>
        </w:object>
      </w:r>
      <w:r w:rsidR="00502530">
        <w:t xml:space="preserve"> ≤ c</w:t>
      </w:r>
    </w:p>
    <w:p w:rsidR="00502530" w:rsidRDefault="00502530" w:rsidP="00502530">
      <w:pPr>
        <w:pStyle w:val="NoSpacing"/>
      </w:pPr>
      <w:r>
        <w:t>e</w:t>
      </w:r>
      <w:r w:rsidR="00500DF3">
        <w:t>.</w:t>
      </w:r>
      <w:r>
        <w:t>g</w:t>
      </w:r>
      <w:r w:rsidR="00500DF3">
        <w:t>.</w:t>
      </w:r>
      <w:r w:rsidR="00165A25">
        <w:t xml:space="preserve"> c = 1</w:t>
      </w:r>
    </w:p>
    <w:p w:rsidR="00165A25" w:rsidRDefault="00165A25" w:rsidP="00165A25">
      <w:pPr>
        <w:pStyle w:val="Heading3"/>
      </w:pPr>
      <w:bookmarkStart w:id="17" w:name="_Toc381959548"/>
      <w:r>
        <w:t>e.g.</w:t>
      </w:r>
      <w:bookmarkEnd w:id="17"/>
    </w:p>
    <w:p w:rsidR="00502530" w:rsidRDefault="00502530" w:rsidP="00502530">
      <w:pPr>
        <w:pStyle w:val="NoSpacing"/>
      </w:pPr>
      <w:r>
        <w:t>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5701633" r:id="rId98"/>
        </w:object>
      </w:r>
      <w:r>
        <w:t xml:space="preserve">) + </w:t>
      </w:r>
      <w:r w:rsidR="00957B1C" w:rsidRPr="00FC4097">
        <w:rPr>
          <w:i/>
        </w:rPr>
        <w:t>n</w:t>
      </w:r>
      <w:r w:rsidR="00957B1C">
        <w:t>lg</w:t>
      </w:r>
      <w:r w:rsidR="00957B1C" w:rsidRPr="00FC4097">
        <w:rPr>
          <w:i/>
        </w:rPr>
        <w:t>n</w:t>
      </w:r>
      <w:r w:rsidR="00957B1C">
        <w:t xml:space="preserve">, </w:t>
      </w:r>
      <w:r>
        <w:t xml:space="preserve">a = 2, b = 2, f(n) = </w:t>
      </w:r>
      <w:r w:rsidR="00957B1C" w:rsidRPr="00FC4097">
        <w:rPr>
          <w:i/>
        </w:rPr>
        <w:t>n</w:t>
      </w:r>
      <w:r w:rsidR="00957B1C">
        <w:t>lg</w:t>
      </w:r>
      <w:r w:rsidR="00957B1C" w:rsidRPr="00FC4097">
        <w:rPr>
          <w:i/>
        </w:rPr>
        <w:t>n</w:t>
      </w:r>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5701634" r:id="rId100"/>
        </w:object>
      </w:r>
    </w:p>
    <w:p w:rsidR="003245B4" w:rsidRDefault="003245B4" w:rsidP="00502530">
      <w:pPr>
        <w:pStyle w:val="NoSpacing"/>
      </w:pPr>
    </w:p>
    <w:p w:rsidR="00502530" w:rsidRDefault="00502530" w:rsidP="00502530">
      <w:pPr>
        <w:pStyle w:val="NoSpacing"/>
      </w:pPr>
      <w:r>
        <w:t xml:space="preserve">Looks like </w:t>
      </w:r>
      <w:r w:rsidR="00957B1C" w:rsidRPr="00FC4097">
        <w:rPr>
          <w:i/>
        </w:rPr>
        <w:t>n</w:t>
      </w:r>
      <w:r w:rsidR="00957B1C">
        <w:t>lg</w:t>
      </w:r>
      <w:r w:rsidR="00957B1C" w:rsidRPr="00FC4097">
        <w:rPr>
          <w:i/>
        </w:rPr>
        <w:t>n</w:t>
      </w:r>
      <w:r>
        <w:t xml:space="preserve"> = Ω()</w:t>
      </w:r>
    </w:p>
    <w:p w:rsidR="00502530" w:rsidRDefault="00502530" w:rsidP="00502530">
      <w:pPr>
        <w:pStyle w:val="NoSpacing"/>
      </w:pPr>
      <w:r>
        <w:t>But for any ϵ &gt;</w:t>
      </w:r>
      <w:r w:rsidR="00980A3F">
        <w:t xml:space="preserve"> </w:t>
      </w:r>
      <w:r>
        <w:t>0,  = ω(</w:t>
      </w:r>
      <w:r w:rsidR="00957B1C" w:rsidRPr="00FC4097">
        <w:rPr>
          <w:i/>
        </w:rPr>
        <w:t>n</w:t>
      </w:r>
      <w:r w:rsidR="00957B1C">
        <w:t>lg</w:t>
      </w:r>
      <w:r w:rsidR="00957B1C" w:rsidRPr="00FC4097">
        <w:rPr>
          <w:i/>
        </w:rPr>
        <w:t>n</w:t>
      </w:r>
      <w:r>
        <w:t>)</w:t>
      </w:r>
    </w:p>
    <w:p w:rsidR="00502530" w:rsidRDefault="00502530" w:rsidP="00502530">
      <w:pPr>
        <w:pStyle w:val="NoSpacing"/>
      </w:pPr>
      <w:r>
        <w:t xml:space="preserve">So </w:t>
      </w:r>
      <w:r w:rsidRPr="00FC4097">
        <w:rPr>
          <w:i/>
        </w:rPr>
        <w:t>n</w:t>
      </w:r>
      <w:r>
        <w:t>lg</w:t>
      </w:r>
      <w:r w:rsidRPr="00FC4097">
        <w:rPr>
          <w:i/>
        </w:rPr>
        <w:t>n</w:t>
      </w:r>
      <w:r>
        <w:t xml:space="preserve"> asymptotically larger than n</w:t>
      </w:r>
    </w:p>
    <w:p w:rsidR="00502530" w:rsidRDefault="00A1190C" w:rsidP="00502530">
      <w:pPr>
        <w:pStyle w:val="NoSpacing"/>
      </w:pPr>
      <w:r>
        <w:t>BUT</w:t>
      </w:r>
      <w:r w:rsidR="00502530">
        <w:t xml:space="preserve"> not </w:t>
      </w:r>
      <w:r w:rsidR="00502530" w:rsidRPr="00A1190C">
        <w:rPr>
          <w:i/>
        </w:rPr>
        <w:t xml:space="preserve">polynomially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8" w:name="_Toc381959549"/>
      <w:r>
        <w:t>Chapter 6: Heaps</w:t>
      </w:r>
      <w:bookmarkEnd w:id="18"/>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 xml:space="preserve">Parent (i)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5701635" r:id="rId103"/>
        </w:object>
      </w:r>
    </w:p>
    <w:p w:rsidR="00502530" w:rsidRDefault="00502530" w:rsidP="00502530">
      <w:pPr>
        <w:pStyle w:val="NoSpacing"/>
      </w:pPr>
      <w:r>
        <w:t>left(i) = 2i</w:t>
      </w:r>
    </w:p>
    <w:p w:rsidR="00502530" w:rsidRDefault="00502530" w:rsidP="00502530">
      <w:pPr>
        <w:pStyle w:val="NoSpacing"/>
      </w:pPr>
      <w:r>
        <w:t>right(i)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 xml:space="preserve">Max-Heapify puts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height = lg</w:t>
      </w:r>
      <w:r w:rsidRPr="005715E3">
        <w:rPr>
          <w:i/>
        </w:rPr>
        <w:t>n</w:t>
      </w:r>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r w:rsidRPr="005B3619">
        <w:rPr>
          <w:i/>
        </w:rPr>
        <w:t>n</w:t>
      </w:r>
      <w:r>
        <w:t>lg</w:t>
      </w:r>
      <w:r w:rsidRPr="005B3619">
        <w:rPr>
          <w:i/>
        </w:rPr>
        <w:t>n</w:t>
      </w:r>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r>
        <w:t>methods:</w:t>
      </w:r>
    </w:p>
    <w:p w:rsidR="00502530" w:rsidRDefault="00334232" w:rsidP="00334232">
      <w:pPr>
        <w:pStyle w:val="NoSpacing"/>
        <w:numPr>
          <w:ilvl w:val="0"/>
          <w:numId w:val="4"/>
        </w:numPr>
      </w:pPr>
      <w:r>
        <w:t>i</w:t>
      </w:r>
      <w:r w:rsidR="00502530">
        <w:t>nsert(S,x)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r>
        <w:t>increasekey(S,x,k) = set key of S(x) to a a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r>
        <w:t>max-heapify(A,i) = sorts heap into a max-heap</w:t>
      </w:r>
    </w:p>
    <w:p w:rsidR="005F5E83" w:rsidRDefault="00502530" w:rsidP="00502530">
      <w:pPr>
        <w:pStyle w:val="NoSpacing"/>
      </w:pPr>
      <w:r>
        <w:t>run time = O(lg</w:t>
      </w:r>
      <w:r w:rsidRPr="00525182">
        <w:rPr>
          <w:i/>
        </w:rPr>
        <w:t>n</w:t>
      </w:r>
      <w:r>
        <w:t>) for each iteration</w:t>
      </w:r>
    </w:p>
    <w:p w:rsidR="00502530" w:rsidRDefault="00502530" w:rsidP="00502530">
      <w:pPr>
        <w:pStyle w:val="NoSpacing"/>
      </w:pPr>
      <w:r>
        <w:t>so O(</w:t>
      </w:r>
      <w:r w:rsidRPr="00525182">
        <w:rPr>
          <w:i/>
        </w:rPr>
        <w:t>n</w:t>
      </w:r>
      <w:r>
        <w:t>lg</w:t>
      </w:r>
      <w:r w:rsidRPr="00525182">
        <w:rPr>
          <w:i/>
        </w:rPr>
        <w:t>n</w:t>
      </w:r>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B16816" w:rsidP="00502530">
      <w:pPr>
        <w:pStyle w:val="NoSpacing"/>
      </w:pPr>
      <w:hyperlink r:id="rId106" w:history="1">
        <w:r w:rsidR="00502530" w:rsidRPr="00CC1382">
          <w:rPr>
            <w:rStyle w:val="Hyperlink"/>
          </w:rPr>
          <w:t>Example of heap-sort</w:t>
        </w:r>
      </w:hyperlink>
      <w:r w:rsidR="00502530">
        <w:t>.</w:t>
      </w:r>
    </w:p>
    <w:p w:rsidR="00502530" w:rsidRDefault="00502530" w:rsidP="00502530">
      <w:pPr>
        <w:pStyle w:val="NoSpacing"/>
      </w:pPr>
    </w:p>
    <w:p w:rsidR="00502530" w:rsidRDefault="00B16816" w:rsidP="00502530">
      <w:pPr>
        <w:pStyle w:val="NoSpacing"/>
      </w:pPr>
      <w:hyperlink r:id="rId107" w:history="1">
        <w:r w:rsidR="00502530" w:rsidRPr="00CC1382">
          <w:rPr>
            <w:rStyle w:val="Hyperlink"/>
          </w:rPr>
          <w:t>Example of Max-heapify</w:t>
        </w:r>
      </w:hyperlink>
      <w:r w:rsidR="00502530">
        <w:t>.</w:t>
      </w:r>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running Max-Heapify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bookmarkStart w:id="19" w:name="_Toc381959550"/>
      <w:r>
        <w:t>Priority Queue</w:t>
      </w:r>
      <w:bookmarkEnd w:id="19"/>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r>
        <w:t xml:space="preserve"> is inserted.</w:t>
      </w:r>
    </w:p>
    <w:p w:rsidR="00502530" w:rsidRDefault="00502530" w:rsidP="00502530">
      <w:pPr>
        <w:pStyle w:val="Heading1"/>
      </w:pPr>
      <w:bookmarkStart w:id="20" w:name="_Chapter_7:_Quicksort"/>
      <w:bookmarkStart w:id="21" w:name="_Toc381959551"/>
      <w:bookmarkEnd w:id="20"/>
      <w:r>
        <w:t>Chapter 7: Quicksort</w:t>
      </w:r>
      <w:bookmarkEnd w:id="21"/>
    </w:p>
    <w:p w:rsidR="00502530" w:rsidRDefault="00B16816" w:rsidP="00502530">
      <w:pPr>
        <w:pStyle w:val="NoSpacing"/>
      </w:pPr>
      <w:hyperlink r:id="rId110" w:history="1">
        <w:r w:rsidR="00502530" w:rsidRPr="003D4597">
          <w:rPr>
            <w:rStyle w:val="Hyperlink"/>
          </w:rPr>
          <w:t>Demonstration through a dance</w:t>
        </w:r>
      </w:hyperlink>
      <w:r w:rsidR="00502530">
        <w:t>.</w:t>
      </w:r>
    </w:p>
    <w:p w:rsidR="00502530" w:rsidRDefault="00B16816" w:rsidP="00502530">
      <w:pPr>
        <w:pStyle w:val="NoSpacing"/>
      </w:pPr>
      <w:hyperlink r:id="rId111" w:history="1">
        <w:r w:rsidR="00502530" w:rsidRPr="003D4597">
          <w:rPr>
            <w:rStyle w:val="Hyperlink"/>
          </w:rPr>
          <w:t>Quicksort gif</w:t>
        </w:r>
      </w:hyperlink>
      <w:r w:rsidR="00502530">
        <w:t>.</w:t>
      </w:r>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r>
        <w:t>To left of pivot is left partition; right, right partition.</w:t>
      </w:r>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r w:rsidR="00C86507">
        <w:t>O(nlgn)</w:t>
      </w:r>
    </w:p>
    <w:p w:rsidR="00856902" w:rsidRPr="00856902" w:rsidRDefault="00856902" w:rsidP="00502530">
      <w:pPr>
        <w:pStyle w:val="NoSpacing"/>
      </w:pPr>
      <w:r>
        <w:t>Worst: O(n</w:t>
      </w:r>
      <w:r>
        <w:rPr>
          <w:vertAlign w:val="superscript"/>
        </w:rPr>
        <w:t>2</w:t>
      </w:r>
      <w:r>
        <w:t>)</w:t>
      </w:r>
    </w:p>
    <w:p w:rsidR="001C4196" w:rsidRDefault="001C4196" w:rsidP="00502530">
      <w:pPr>
        <w:pStyle w:val="NoSpacing"/>
      </w:pPr>
    </w:p>
    <w:p w:rsidR="001C4196" w:rsidRDefault="00880F28" w:rsidP="00502530">
      <w:pPr>
        <w:pStyle w:val="NoSpacing"/>
      </w:pPr>
      <w:r>
        <w:t xml:space="preserve">Faster than </w:t>
      </w:r>
      <w:hyperlink w:anchor="_2.3_−_Merge" w:history="1">
        <w:r w:rsidRPr="00E53BD5">
          <w:rPr>
            <w:rStyle w:val="Hyperlink"/>
          </w:rPr>
          <w:t>merge sort</w:t>
        </w:r>
      </w:hyperlink>
      <w:r>
        <w:t xml:space="preserve"> below one billion elements</w:t>
      </w:r>
      <w:r w:rsidR="00B905F7">
        <w:t>.</w:t>
      </w:r>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5701636"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5701637" r:id="rId115"/>
        </w:object>
      </w:r>
    </w:p>
    <w:p w:rsidR="005E4C03" w:rsidRDefault="005E4C03" w:rsidP="00502530">
      <w:pPr>
        <w:pStyle w:val="NoSpacing"/>
      </w:pPr>
    </w:p>
    <w:p w:rsidR="00502530" w:rsidRDefault="00502530" w:rsidP="00502530">
      <w:pPr>
        <w:pStyle w:val="Heading1"/>
      </w:pPr>
      <w:bookmarkStart w:id="22" w:name="_Toc381959552"/>
      <w:r>
        <w:t>Chapter 10: Elementary Data Structures</w:t>
      </w:r>
      <w:bookmarkEnd w:id="22"/>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r w:rsidRPr="00903AC8">
        <w:rPr>
          <w:b/>
        </w:rPr>
        <w:t>predecessor</w:t>
      </w:r>
      <w:r>
        <w:t>: element in list with the next lowest value</w:t>
      </w:r>
    </w:p>
    <w:p w:rsidR="00903AC8" w:rsidRPr="00903AC8" w:rsidRDefault="00903AC8" w:rsidP="00502530">
      <w:pPr>
        <w:pStyle w:val="NoSpacing"/>
      </w:pPr>
      <w:r>
        <w:rPr>
          <w:b/>
        </w:rPr>
        <w:t>successor</w:t>
      </w:r>
      <w:r>
        <w:t>: element in list with the next highest value</w:t>
      </w:r>
    </w:p>
    <w:p w:rsidR="00502530" w:rsidRDefault="00502530" w:rsidP="00502530">
      <w:pPr>
        <w:pStyle w:val="NoSpacing"/>
      </w:pPr>
    </w:p>
    <w:p w:rsidR="00502530" w:rsidRDefault="00502530" w:rsidP="00502530">
      <w:pPr>
        <w:pStyle w:val="NoSpacing"/>
      </w:pPr>
      <w:r>
        <w:t>Stack under/overflow are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Search(L,k)</w:t>
            </w:r>
          </w:p>
        </w:tc>
        <w:tc>
          <w:tcPr>
            <w:tcW w:w="1915" w:type="dxa"/>
          </w:tcPr>
          <w:p w:rsidR="00360758" w:rsidRDefault="00360758" w:rsidP="00C96949">
            <w:pPr>
              <w:pStyle w:val="NoSpacing"/>
              <w:jc w:val="center"/>
            </w:pPr>
            <w:r>
              <w:t>O(n)</w:t>
            </w:r>
          </w:p>
          <w:p w:rsidR="00360758" w:rsidRDefault="00360758" w:rsidP="00C96949">
            <w:pPr>
              <w:pStyle w:val="NoSpacing"/>
              <w:jc w:val="center"/>
            </w:pPr>
            <w:r>
              <w:t>gotta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Insert(L,x)</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Delete(L,x)</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Successor(L,x)</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Predecessor(L,x)</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Assumed to be sorted lowest→highest,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is connected to 5. The order is determined by the algorithm (which we shall find out)</w:t>
      </w:r>
    </w:p>
    <w:p w:rsidR="004E3EEA" w:rsidRDefault="004E3EEA" w:rsidP="00502530">
      <w:pPr>
        <w:pStyle w:val="NoSpacing"/>
      </w:pPr>
      <w:r>
        <w:t>1 []→[2| ]→[5|/]</w:t>
      </w:r>
    </w:p>
    <w:p w:rsidR="004E3EEA" w:rsidRDefault="004E3EEA" w:rsidP="00502530">
      <w:pPr>
        <w:pStyle w:val="NoSpacing"/>
      </w:pPr>
      <w:r>
        <w:t>2 []→[1| ]→[5|/]→[3| ]→[4| ]</w:t>
      </w:r>
    </w:p>
    <w:p w:rsidR="004E3EEA" w:rsidRDefault="004E3EEA" w:rsidP="00502530">
      <w:pPr>
        <w:pStyle w:val="NoSpacing"/>
      </w:pPr>
      <w:r>
        <w:t>3 []→[2| ]→[4|/]</w:t>
      </w:r>
    </w:p>
    <w:p w:rsidR="004E3EEA" w:rsidRDefault="004E3EEA" w:rsidP="00502530">
      <w:pPr>
        <w:pStyle w:val="NoSpacing"/>
      </w:pPr>
      <w:r>
        <w:t>4 []→[2| ]→[5| ]→[3|/]</w:t>
      </w:r>
    </w:p>
    <w:p w:rsidR="004E3EEA" w:rsidRDefault="004E3EEA" w:rsidP="00502530">
      <w:pPr>
        <w:pStyle w:val="NoSpacing"/>
      </w:pPr>
      <w:r>
        <w:t>5 []→[1|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5701638" r:id="rId118"/>
        </w:object>
      </w:r>
    </w:p>
    <w:p w:rsidR="00502530" w:rsidRDefault="00502530" w:rsidP="00502530">
      <w:pPr>
        <w:pStyle w:val="Heading1"/>
      </w:pPr>
      <w:bookmarkStart w:id="23" w:name="_Toc381959553"/>
      <w:r>
        <w:t>Chapter 11: Hash Tables</w:t>
      </w:r>
      <w:bookmarkEnd w:id="23"/>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5701639"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5701640"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4" w:name="_Toc381959554"/>
      <w:r>
        <w:t>Open Addressing</w:t>
      </w:r>
      <w:bookmarkEnd w:id="24"/>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(k,v)</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h’(k)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5701641"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5701642"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5701643" r:id="rId129"/>
        </w:object>
      </w:r>
    </w:p>
    <w:p w:rsidR="00AF4CD5" w:rsidRDefault="00AF4CD5" w:rsidP="00A40B9A">
      <w:pPr>
        <w:pStyle w:val="NoSpacing"/>
      </w:pPr>
      <w:r>
        <w:t>δ(u,v) ≤ δ(s,u) –π</w:t>
      </w:r>
    </w:p>
    <w:p w:rsidR="00502530" w:rsidRDefault="00502530" w:rsidP="00502530">
      <w:pPr>
        <w:pStyle w:val="Heading1"/>
      </w:pPr>
      <w:bookmarkStart w:id="25" w:name="_Toc381959555"/>
      <w:r>
        <w:t>Chapter 12: Binary Search Trees (BSTs)</w:t>
      </w:r>
      <w:bookmarkEnd w:id="25"/>
    </w:p>
    <w:p w:rsidR="00637418" w:rsidRDefault="00A953F1" w:rsidP="00637418">
      <w:pPr>
        <w:pStyle w:val="NoSpacing"/>
      </w:pPr>
      <w:r>
        <w:t>Things to the bottom left of the node are less than it;</w:t>
      </w:r>
    </w:p>
    <w:p w:rsidR="00A953F1" w:rsidRDefault="00A953F1" w:rsidP="00637418">
      <w:pPr>
        <w:pStyle w:val="NoSpacing"/>
      </w:pPr>
      <w:r>
        <w:t>things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5A1B35A6" wp14:editId="7347DBF2">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6" w:name="_Toc381959556"/>
      <w:r>
        <w:t>Chapter 15: Dynamic Programming (DP)</w:t>
      </w:r>
      <w:bookmarkEnd w:id="26"/>
    </w:p>
    <w:p w:rsidR="00502530" w:rsidRDefault="00502530" w:rsidP="008F5863">
      <w:pPr>
        <w:pStyle w:val="Heading2"/>
      </w:pPr>
      <w:bookmarkStart w:id="27" w:name="_Toc381959557"/>
      <w:r w:rsidRPr="009D4F48">
        <w:t>Dynamic Programming</w:t>
      </w:r>
      <w:bookmarkEnd w:id="27"/>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r w:rsidRPr="009D4F48">
        <w:rPr>
          <w:b/>
        </w:rPr>
        <w:t>Memoize</w:t>
      </w:r>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r w:rsidRPr="009D4F48">
        <w:rPr>
          <w:b/>
        </w:rPr>
        <w:t>memoization</w:t>
      </w:r>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r>
        <w:t>Memoize: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1) Memoized</w:t>
      </w:r>
    </w:p>
    <w:p w:rsidR="00502530" w:rsidRDefault="00502530" w:rsidP="00502530">
      <w:pPr>
        <w:pStyle w:val="NoSpacing"/>
      </w:pPr>
      <w:r>
        <w:tab/>
        <w:t>memo = {}</w:t>
      </w:r>
    </w:p>
    <w:p w:rsidR="00502530" w:rsidRDefault="00502530" w:rsidP="00502530">
      <w:pPr>
        <w:pStyle w:val="NoSpacing"/>
      </w:pPr>
      <w:r>
        <w:tab/>
        <w:t>fib(n):</w:t>
      </w:r>
    </w:p>
    <w:p w:rsidR="00502530" w:rsidRDefault="00502530" w:rsidP="00502530">
      <w:pPr>
        <w:pStyle w:val="NoSpacing"/>
      </w:pPr>
      <w:r>
        <w:tab/>
      </w:r>
      <w:r>
        <w:tab/>
        <w:t>if n in memo: return memo[n] ← if key is already in dictionary, return value (do not compute again)</w:t>
      </w:r>
    </w:p>
    <w:p w:rsidR="00502530" w:rsidRDefault="00502530" w:rsidP="00502530">
      <w:pPr>
        <w:pStyle w:val="NoSpacing"/>
      </w:pPr>
      <w:r>
        <w:tab/>
        <w:t>if n ≤ 2: f = 1</w:t>
      </w:r>
    </w:p>
    <w:p w:rsidR="00502530" w:rsidRDefault="00502530" w:rsidP="00502530">
      <w:pPr>
        <w:pStyle w:val="NoSpacing"/>
      </w:pPr>
      <w:r>
        <w:tab/>
        <w:t>else f = fib(n − 1) + fib (n − 2)</w:t>
      </w:r>
    </w:p>
    <w:p w:rsidR="00502530" w:rsidRDefault="00502530" w:rsidP="00502530">
      <w:pPr>
        <w:pStyle w:val="NoSpacing"/>
      </w:pPr>
      <w:r>
        <w:tab/>
        <w:t>memo[n] = f</w:t>
      </w:r>
    </w:p>
    <w:p w:rsidR="00502530" w:rsidRDefault="00502530" w:rsidP="00502530">
      <w:pPr>
        <w:pStyle w:val="NoSpacing"/>
      </w:pPr>
      <w:r>
        <w:tab/>
        <w:t>return f</w:t>
      </w:r>
    </w:p>
    <w:p w:rsidR="00502530" w:rsidRDefault="00502530" w:rsidP="00502530">
      <w:pPr>
        <w:pStyle w:val="NoSpacing"/>
      </w:pPr>
    </w:p>
    <w:p w:rsidR="00502530" w:rsidRDefault="00502530" w:rsidP="00404D8C">
      <w:pPr>
        <w:pStyle w:val="NoSpacing"/>
        <w:numPr>
          <w:ilvl w:val="0"/>
          <w:numId w:val="12"/>
        </w:numPr>
      </w:pPr>
      <w:r>
        <w:t>fib(k) only recurses first time it</w:t>
      </w:r>
      <w:r w:rsidR="00404D8C">
        <w:t>’</w:t>
      </w:r>
      <w:r>
        <w:t>s called</w:t>
      </w:r>
    </w:p>
    <w:p w:rsidR="00502530" w:rsidRDefault="00502530" w:rsidP="00404D8C">
      <w:pPr>
        <w:pStyle w:val="NoSpacing"/>
        <w:numPr>
          <w:ilvl w:val="0"/>
          <w:numId w:val="12"/>
        </w:numPr>
      </w:pPr>
      <w:r>
        <w:t>memoized calls take Θ(1) (basically free)//I think they would still take Θ(n) because you need to search a memoize table for them, but that’s better than 2</w:t>
      </w:r>
      <w:r w:rsidRPr="00404D8C">
        <w:rPr>
          <w:vertAlign w:val="superscript"/>
        </w:rPr>
        <w:t>n</w:t>
      </w:r>
    </w:p>
    <w:p w:rsidR="00502530" w:rsidRDefault="00502530" w:rsidP="00404D8C">
      <w:pPr>
        <w:pStyle w:val="NoSpacing"/>
        <w:numPr>
          <w:ilvl w:val="0"/>
          <w:numId w:val="12"/>
        </w:numPr>
      </w:pPr>
      <w:r>
        <w:t># of non-memoized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Run-time = (# of subproblems) ∙ (time/subproblem)</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For the memoized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Same! i.e.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Same as method 1, different wayto think about it, often more efficient (saves space, only need to remember last 2 numbers)</w:t>
      </w:r>
    </w:p>
    <w:p w:rsidR="00502530" w:rsidRDefault="00502530" w:rsidP="00502530">
      <w:pPr>
        <w:pStyle w:val="NoSpacing"/>
      </w:pPr>
      <w:r>
        <w:t>Topological sort of subproblem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62434E">
      <w:pPr>
        <w:pStyle w:val="Heading2"/>
      </w:pPr>
      <w:bookmarkStart w:id="28" w:name="_Toc381959558"/>
      <w:r w:rsidRPr="008F5863">
        <w:t>Shortest Paths</w:t>
      </w:r>
      <w:bookmarkEnd w:id="28"/>
    </w:p>
    <w:p w:rsidR="00502530" w:rsidRDefault="00502530" w:rsidP="00502530">
      <w:pPr>
        <w:pStyle w:val="NoSpacing"/>
      </w:pPr>
    </w:p>
    <w:p w:rsidR="00502530" w:rsidRDefault="00502530" w:rsidP="00502530">
      <w:pPr>
        <w:pStyle w:val="NoSpacing"/>
      </w:pPr>
      <w:r>
        <w:t>δ(s,n)</w:t>
      </w:r>
      <w:r w:rsidR="008F5863" w:rsidRPr="008F5863">
        <w:rPr>
          <w:position w:val="-4"/>
        </w:rPr>
        <w:object w:dxaOrig="240" w:dyaOrig="260">
          <v:shape id="_x0000_i1080" type="#_x0000_t75" style="width:11.95pt;height:12.95pt" o:ole="">
            <v:imagedata r:id="rId136" o:title=""/>
          </v:shape>
          <o:OLEObject Type="Embed" ProgID="Equation.DSMT4" ShapeID="_x0000_i1080" DrawAspect="Content" ObjectID="_1455701644" r:id="rId137"/>
        </w:object>
      </w:r>
      <w:r>
        <w:t>v</w:t>
      </w:r>
    </w:p>
    <w:p w:rsidR="00502530" w:rsidRDefault="00502530" w:rsidP="00502530">
      <w:pPr>
        <w:pStyle w:val="NoSpacing"/>
      </w:pPr>
      <w:r>
        <w:t>− Guess: try all guesses, pick best one</w:t>
      </w:r>
    </w:p>
    <w:p w:rsidR="00502530" w:rsidRDefault="00502530" w:rsidP="00502530">
      <w:pPr>
        <w:pStyle w:val="NoSpacing"/>
      </w:pPr>
      <w:r>
        <w:t>e.g.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δ(s,n) = min(δ(s,n) + w(u,v))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r>
        <w:t>time = indegree(v) + 1 ← in case indegree(V) = 0</w:t>
      </w:r>
    </w:p>
    <w:p w:rsidR="00502530" w:rsidRDefault="00502530" w:rsidP="00502530">
      <w:pPr>
        <w:pStyle w:val="NoSpacing"/>
      </w:pPr>
      <w:r>
        <w:t>total time (</w:t>
      </w:r>
      <w:r w:rsidR="00797578" w:rsidRPr="00797578">
        <w:rPr>
          <w:position w:val="-28"/>
        </w:rPr>
        <w:object w:dxaOrig="1500" w:dyaOrig="540">
          <v:shape id="_x0000_i1081" type="#_x0000_t75" style="width:75.05pt;height:26.95pt" o:ole="">
            <v:imagedata r:id="rId139" o:title=""/>
          </v:shape>
          <o:OLEObject Type="Embed" ProgID="Equation.DSMT4" ShapeID="_x0000_i1081" DrawAspect="Content" ObjectID="_1455701645" r:id="rId140"/>
        </w:object>
      </w:r>
      <w:r>
        <w:t>) + 1 = O(E)</w:t>
      </w:r>
    </w:p>
    <w:p w:rsidR="00502530" w:rsidRDefault="00502530" w:rsidP="00502530">
      <w:pPr>
        <w:pStyle w:val="NoSpacing"/>
      </w:pPr>
    </w:p>
    <w:p w:rsidR="00502530" w:rsidRDefault="00502530" w:rsidP="00502530">
      <w:pPr>
        <w:pStyle w:val="NoSpacing"/>
      </w:pPr>
      <w:r>
        <w:t>*Subproblem dependences must be acyclic*</w:t>
      </w:r>
    </w:p>
    <w:p w:rsidR="00502530" w:rsidRDefault="00502530" w:rsidP="00502530">
      <w:pPr>
        <w:pStyle w:val="NoSpacing"/>
      </w:pPr>
      <w:r>
        <w:t>Why?</w:t>
      </w:r>
    </w:p>
    <w:p w:rsidR="00502530" w:rsidRDefault="00502530" w:rsidP="00502530">
      <w:pPr>
        <w:pStyle w:val="NoSpacing"/>
      </w:pPr>
      <w:r>
        <w:t>e.g. δ(s,s)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2" o:title=""/>
          </v:shape>
          <o:OLEObject Type="Embed" ProgID="Equation.DSMT4" ShapeID="_x0000_i1082" DrawAspect="Content" ObjectID="_1455701646" r:id="rId143"/>
        </w:object>
      </w:r>
    </w:p>
    <w:p w:rsidR="00502530" w:rsidRDefault="00502530" w:rsidP="00233E97">
      <w:pPr>
        <w:pStyle w:val="NoSpacing"/>
        <w:tabs>
          <w:tab w:val="left" w:pos="2783"/>
        </w:tabs>
      </w:pPr>
    </w:p>
    <w:p w:rsidR="00502530" w:rsidRDefault="00502530" w:rsidP="0062434E">
      <w:pPr>
        <w:pStyle w:val="Heading2"/>
      </w:pPr>
      <w:bookmarkStart w:id="29" w:name="_Toc381959559"/>
      <w:r>
        <w:t>5 Basic Steps:</w:t>
      </w:r>
      <w:bookmarkEnd w:id="29"/>
    </w:p>
    <w:p w:rsidR="00502530" w:rsidRDefault="00502530" w:rsidP="00502530">
      <w:pPr>
        <w:pStyle w:val="NoSpacing"/>
      </w:pPr>
    </w:p>
    <w:p w:rsidR="00502530" w:rsidRDefault="00502530" w:rsidP="0062434E">
      <w:pPr>
        <w:pStyle w:val="NoSpacing"/>
        <w:numPr>
          <w:ilvl w:val="0"/>
          <w:numId w:val="14"/>
        </w:numPr>
      </w:pPr>
      <w:r>
        <w:t>Define subproblems − # of subproblems</w:t>
      </w:r>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Relate subproblem solutions with recurrence</w:t>
      </w:r>
    </w:p>
    <w:p w:rsidR="00502530" w:rsidRDefault="00502530" w:rsidP="0062434E">
      <w:pPr>
        <w:pStyle w:val="NoSpacing"/>
        <w:numPr>
          <w:ilvl w:val="0"/>
          <w:numId w:val="14"/>
        </w:numPr>
      </w:pPr>
      <w:r>
        <w:t>Build algorithm − check subproblem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1) Subproblem:</w:t>
            </w:r>
          </w:p>
          <w:p w:rsidR="0062434E" w:rsidRDefault="0062434E" w:rsidP="0062434E">
            <w:pPr>
              <w:pStyle w:val="NoSpacing"/>
            </w:pPr>
            <w:r>
              <w:t># of subproblems:</w:t>
            </w:r>
          </w:p>
        </w:tc>
        <w:tc>
          <w:tcPr>
            <w:tcW w:w="3192" w:type="dxa"/>
          </w:tcPr>
          <w:p w:rsidR="0062434E" w:rsidRDefault="0062434E" w:rsidP="0062434E">
            <w:pPr>
              <w:pStyle w:val="NoSpacing"/>
            </w:pPr>
            <w:r>
              <w:t>Fk for k = 1,...,n</w:t>
            </w:r>
          </w:p>
          <w:p w:rsidR="0062434E" w:rsidRDefault="0062434E" w:rsidP="0062434E">
            <w:pPr>
              <w:pStyle w:val="NoSpacing"/>
            </w:pPr>
            <w:r>
              <w:t>n</w:t>
            </w:r>
          </w:p>
        </w:tc>
        <w:tc>
          <w:tcPr>
            <w:tcW w:w="3192" w:type="dxa"/>
          </w:tcPr>
          <w:p w:rsidR="0062434E" w:rsidRDefault="0062434E" w:rsidP="0062434E">
            <w:pPr>
              <w:pStyle w:val="NoSpacing"/>
            </w:pPr>
            <w:r>
              <w:t>δk(s,v) for vϵV,</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r>
              <w:t>indegree(v)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r>
              <w:t>F</w:t>
            </w:r>
            <w:r w:rsidRPr="0062434E">
              <w:rPr>
                <w:vertAlign w:val="subscript"/>
              </w:rPr>
              <w:t>k</w:t>
            </w:r>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r>
              <w:t>δ</w:t>
            </w:r>
            <w:r w:rsidRPr="0062434E">
              <w:rPr>
                <w:vertAlign w:val="subscript"/>
              </w:rPr>
              <w:t>k</w:t>
            </w:r>
            <w:r>
              <w:t>(s,v) = min{δ</w:t>
            </w:r>
            <w:r w:rsidRPr="0062434E">
              <w:rPr>
                <w:vertAlign w:val="subscript"/>
              </w:rPr>
              <w:t>k−1</w:t>
            </w:r>
            <w:r>
              <w:t>(s,n)|(u,v) ϵ E}</w:t>
            </w:r>
          </w:p>
          <w:p w:rsidR="0062434E" w:rsidRDefault="0062434E" w:rsidP="0062434E">
            <w:pPr>
              <w:pStyle w:val="NoSpacing"/>
            </w:pPr>
            <w:r>
              <w:t>Θ(indegree(v)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for k = 0,1,...|v| − 1 for vϵV</w:t>
            </w:r>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r>
              <w:t>F</w:t>
            </w:r>
            <w:r w:rsidRPr="005E343E">
              <w:rPr>
                <w:vertAlign w:val="subscript"/>
              </w:rPr>
              <w:t>n</w:t>
            </w:r>
          </w:p>
          <w:p w:rsidR="0062434E" w:rsidRDefault="005E343E" w:rsidP="005E343E">
            <w:pPr>
              <w:pStyle w:val="NoSpacing"/>
            </w:pPr>
            <w:r>
              <w:t>Θ(1)</w:t>
            </w:r>
          </w:p>
        </w:tc>
        <w:tc>
          <w:tcPr>
            <w:tcW w:w="3192" w:type="dxa"/>
          </w:tcPr>
          <w:p w:rsidR="005E343E" w:rsidRDefault="005E343E" w:rsidP="005E343E">
            <w:pPr>
              <w:pStyle w:val="NoSpacing"/>
            </w:pPr>
            <w:r>
              <w:t>δ</w:t>
            </w:r>
            <w:r w:rsidRPr="005E343E">
              <w:rPr>
                <w:vertAlign w:val="subscript"/>
              </w:rPr>
              <w:t>|v|−1</w:t>
            </w:r>
            <w:r>
              <w:t>(s,v)</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30" w:name="_Toc381959560"/>
      <w:r>
        <w:t>e.g. Text Justification</w:t>
      </w:r>
      <w:bookmarkEnd w:id="30"/>
    </w:p>
    <w:p w:rsidR="00502530" w:rsidRDefault="00502530" w:rsidP="00502530">
      <w:pPr>
        <w:pStyle w:val="NoSpacing"/>
      </w:pPr>
      <w:r>
        <w:t>split text into “good” lines (align nicely)</w:t>
      </w:r>
    </w:p>
    <w:p w:rsidR="00502530" w:rsidRDefault="00502530" w:rsidP="00502530">
      <w:pPr>
        <w:pStyle w:val="NoSpacing"/>
      </w:pPr>
      <w:r>
        <w:t>text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4" o:title=""/>
          </v:shape>
          <o:OLEObject Type="Embed" ProgID="Equation.DSMT4" ShapeID="_x0000_i1083" DrawAspect="Content" ObjectID="_1455701647" r:id="rId145"/>
        </w:object>
      </w:r>
    </w:p>
    <w:p w:rsidR="00502530" w:rsidRDefault="00502530" w:rsidP="00502530">
      <w:pPr>
        <w:pStyle w:val="NoSpacing"/>
      </w:pPr>
      <w:r>
        <w:t>→ use words [i,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1) Subproblems:</w:t>
            </w:r>
          </w:p>
          <w:p w:rsidR="00C95157" w:rsidRDefault="00C95157" w:rsidP="00C95157">
            <w:pPr>
              <w:pStyle w:val="NoSpacing"/>
            </w:pPr>
            <w:r>
              <w:t># subproblems:</w:t>
            </w:r>
          </w:p>
        </w:tc>
        <w:tc>
          <w:tcPr>
            <w:tcW w:w="4788" w:type="dxa"/>
          </w:tcPr>
          <w:p w:rsidR="00C95157" w:rsidRDefault="00C95157" w:rsidP="00C95157">
            <w:pPr>
              <w:pStyle w:val="NoSpacing"/>
            </w:pPr>
            <w:r>
              <w:t>suffixes words [i,j]</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n − i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DP[i]</w:t>
            </w:r>
          </w:p>
          <w:p w:rsidR="00C95157" w:rsidRDefault="00C95157" w:rsidP="00C95157">
            <w:pPr>
              <w:pStyle w:val="NoSpacing"/>
            </w:pPr>
            <w:r>
              <w:t>= min(DP(j) + badness(i,j))</w:t>
            </w:r>
          </w:p>
          <w:p w:rsidR="00C95157" w:rsidRDefault="00C95157" w:rsidP="00C95157">
            <w:pPr>
              <w:pStyle w:val="NoSpacing"/>
            </w:pPr>
            <w:r>
              <w:t>time/subproblem = O(n)</w:t>
            </w:r>
          </w:p>
          <w:p w:rsidR="00C95157" w:rsidRDefault="00C95157" w:rsidP="00C95157">
            <w:pPr>
              <w:pStyle w:val="NoSpacing"/>
            </w:pPr>
            <w:r>
              <w:t>for j in range (i + 1, n + 1):</w:t>
            </w:r>
          </w:p>
          <w:p w:rsidR="00C95157" w:rsidRDefault="00C95157" w:rsidP="00C95157">
            <w:pPr>
              <w:pStyle w:val="NoSpacing"/>
              <w:numPr>
                <w:ilvl w:val="0"/>
                <w:numId w:val="15"/>
              </w:numPr>
            </w:pPr>
            <w:r>
              <w:t>i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r>
              <w:t>i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1" w:name="_Toc381959561"/>
      <w:r>
        <w:t>e.g.</w:t>
      </w:r>
      <w:bookmarkEnd w:id="31"/>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1) Subproblems:</w:t>
            </w:r>
          </w:p>
          <w:p w:rsidR="004A1963" w:rsidRDefault="004A1963" w:rsidP="004A1963">
            <w:pPr>
              <w:pStyle w:val="NoSpacing"/>
            </w:pPr>
            <w:r>
              <w:t># subproblems:</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BJ(i) = max(</w:t>
            </w:r>
          </w:p>
          <w:p w:rsidR="004A1963" w:rsidRDefault="004A1963" w:rsidP="004A1963">
            <w:pPr>
              <w:pStyle w:val="NoSpacing"/>
            </w:pPr>
            <w:r>
              <w:t xml:space="preserve"> outcome ϵ {−1,0,1}←$ earned / lost</w:t>
            </w:r>
          </w:p>
          <w:p w:rsidR="004A1963" w:rsidRDefault="004A1963" w:rsidP="004A1963">
            <w:pPr>
              <w:pStyle w:val="NoSpacing"/>
            </w:pPr>
            <w:r>
              <w:t xml:space="preserve"> +BJ(j)→j = [i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2" w:name="_Toc381959562"/>
      <w:r>
        <w:t>Sub</w:t>
      </w:r>
      <w:r w:rsidR="004A1963">
        <w:t>-</w:t>
      </w:r>
      <w:r>
        <w:t>problems for strings / sequences</w:t>
      </w:r>
      <w:bookmarkEnd w:id="32"/>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3" w:name="_Toc381959563"/>
      <w:r>
        <w:t>Parenthesization</w:t>
      </w:r>
      <w:bookmarkEnd w:id="33"/>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r>
        <w:t>Θ(n), therefore linear, better parenthesization</w:t>
      </w:r>
    </w:p>
    <w:p w:rsidR="00502530" w:rsidRDefault="00502530" w:rsidP="00502530">
      <w:pPr>
        <w:pStyle w:val="NoSpacing"/>
      </w:pPr>
      <w:r>
        <w:t>For associative expressions it doesn’t matter where parameters are, but some will be “cheaper” than others. For example, matrix multiplication.</w:t>
      </w:r>
    </w:p>
    <w:p w:rsidR="00502530" w:rsidRDefault="00502530" w:rsidP="00502530">
      <w:pPr>
        <w:pStyle w:val="NoSpacing"/>
      </w:pPr>
    </w:p>
    <w:p w:rsidR="00502530" w:rsidRDefault="00502530" w:rsidP="00502530">
      <w:pPr>
        <w:pStyle w:val="NoSpacing"/>
      </w:pPr>
      <w:r>
        <w:t>1) Subproblem: optimal evaluation of A</w:t>
      </w:r>
      <w:r w:rsidRPr="004A1963">
        <w:rPr>
          <w:vertAlign w:val="subscript"/>
        </w:rPr>
        <w:t>k</w:t>
      </w:r>
      <w:r>
        <w:t>...A</w:t>
      </w:r>
      <w:r w:rsidRPr="004A1963">
        <w:rPr>
          <w:vertAlign w:val="subscript"/>
        </w:rPr>
        <w:t>j−1</w:t>
      </w:r>
    </w:p>
    <w:p w:rsidR="00502530" w:rsidRDefault="00502530" w:rsidP="00502530">
      <w:pPr>
        <w:pStyle w:val="NoSpacing"/>
      </w:pPr>
      <w:r>
        <w:t># subproblems: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n−1</w:t>
      </w:r>
      <w:r>
        <w:t>)</w:t>
      </w:r>
    </w:p>
    <w:p w:rsidR="00502530" w:rsidRDefault="00502530" w:rsidP="00502530">
      <w:pPr>
        <w:pStyle w:val="NoSpacing"/>
      </w:pPr>
      <w:r>
        <w:tab/>
        <w:t>prefix</w:t>
      </w:r>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k−1</w:t>
      </w:r>
      <w:r>
        <w:t>)</w:t>
      </w:r>
    </w:p>
    <w:p w:rsidR="00502530" w:rsidRDefault="00502530" w:rsidP="00502530">
      <w:pPr>
        <w:pStyle w:val="NoSpacing"/>
      </w:pPr>
      <w:r>
        <w:tab/>
      </w:r>
      <w:r>
        <w:tab/>
        <w:t>substring</w:t>
      </w:r>
    </w:p>
    <w:p w:rsidR="00502530" w:rsidRDefault="00502530" w:rsidP="00502530">
      <w:pPr>
        <w:pStyle w:val="NoSpacing"/>
      </w:pPr>
      <w:r>
        <w:t>(A</w:t>
      </w:r>
      <w:r w:rsidRPr="004A1963">
        <w:rPr>
          <w:vertAlign w:val="subscript"/>
        </w:rPr>
        <w:t>j</w:t>
      </w:r>
      <w:r>
        <w:t>...A</w:t>
      </w:r>
      <w:r w:rsidRPr="004A1963">
        <w:rPr>
          <w:vertAlign w:val="subscript"/>
        </w:rPr>
        <w:t>k−1</w:t>
      </w:r>
      <w:r>
        <w:t>)∙(A</w:t>
      </w:r>
      <w:r w:rsidRPr="004A1963">
        <w:rPr>
          <w:vertAlign w:val="subscript"/>
        </w:rPr>
        <w:t>k</w:t>
      </w:r>
      <w:r>
        <w:t>...A</w:t>
      </w:r>
      <w:r w:rsidRPr="004A1963">
        <w:rPr>
          <w:vertAlign w:val="subscript"/>
        </w:rPr>
        <w:t>j−1</w:t>
      </w:r>
      <w:r>
        <w:t>)</w:t>
      </w:r>
    </w:p>
    <w:p w:rsidR="00502530" w:rsidRDefault="00502530" w:rsidP="00502530">
      <w:pPr>
        <w:pStyle w:val="NoSpacing"/>
      </w:pPr>
      <w:r>
        <w:t>#choices: O(j − i + 1) = O(n)</w:t>
      </w:r>
    </w:p>
    <w:p w:rsidR="00502530" w:rsidRDefault="00502530" w:rsidP="00502530">
      <w:pPr>
        <w:pStyle w:val="NoSpacing"/>
      </w:pPr>
      <w:r>
        <w:t>3) Recurrence:</w:t>
      </w:r>
      <w:r w:rsidR="004A1963">
        <w:t xml:space="preserve"> </w:t>
      </w:r>
      <w:r>
        <w:t>DP(i,j) = min(DP(i,k) + DP(k,j) + cost(A</w:t>
      </w:r>
      <w:r w:rsidRPr="004A1963">
        <w:rPr>
          <w:vertAlign w:val="subscript"/>
        </w:rPr>
        <w:t>i:k</w:t>
      </w:r>
      <w:r>
        <w:t>)(A</w:t>
      </w:r>
      <w:r w:rsidRPr="004A1963">
        <w:rPr>
          <w:vertAlign w:val="subscript"/>
        </w:rPr>
        <w:t>k∙j</w:t>
      </w:r>
      <w:r>
        <w:t>) for k in range(i+1,j))</w:t>
      </w:r>
    </w:p>
    <w:p w:rsidR="00502530" w:rsidRDefault="00502530" w:rsidP="00502530">
      <w:pPr>
        <w:pStyle w:val="NoSpacing"/>
      </w:pPr>
      <w:r>
        <w:t>time/subproblem: O(n)</w:t>
      </w:r>
    </w:p>
    <w:p w:rsidR="00502530" w:rsidRDefault="00502530" w:rsidP="00502530">
      <w:pPr>
        <w:pStyle w:val="NoSpacing"/>
      </w:pPr>
      <w:r>
        <w:t>4)Total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4" w:name="_Toc381959564"/>
      <w:r>
        <w:t>Chapter 16: Greedy algorithms</w:t>
      </w:r>
      <w:bookmarkEnd w:id="34"/>
    </w:p>
    <w:p w:rsidR="00F645D8" w:rsidRDefault="00F645D8" w:rsidP="00F645D8">
      <w:pPr>
        <w:pStyle w:val="NoSpacing"/>
      </w:pPr>
      <w:r>
        <w:t>Imagine that you’re robbing a gold vault and trying to fill your backpack with soft gold bars; edge is item, node is state. You take the largest gold bars first.</w:t>
      </w:r>
    </w:p>
    <w:p w:rsidR="00F645D8" w:rsidRDefault="00F645D8" w:rsidP="005A489B">
      <w:pPr>
        <w:pStyle w:val="NoSpacing"/>
        <w:rPr>
          <w:b/>
        </w:rPr>
      </w:pPr>
    </w:p>
    <w:p w:rsidR="005A489B" w:rsidRDefault="005A489B" w:rsidP="005A489B">
      <w:pPr>
        <w:pStyle w:val="NoSpacing"/>
      </w:pPr>
      <w:r w:rsidRPr="005A489B">
        <w:rPr>
          <w:b/>
        </w:rPr>
        <w:t>Greedy algorithm</w:t>
      </w:r>
      <w:r>
        <w:t>: you always pick the most valuable item, the shortest edge, so you’re greedy, like the thief in the gold vault</w:t>
      </w:r>
    </w:p>
    <w:p w:rsidR="005A489B" w:rsidRDefault="005A489B" w:rsidP="00502530">
      <w:pPr>
        <w:pStyle w:val="NoSpacing"/>
      </w:pPr>
    </w:p>
    <w:p w:rsidR="00502530" w:rsidRDefault="007D17EC" w:rsidP="00502530">
      <w:pPr>
        <w:pStyle w:val="NoSpacing"/>
      </w:pPr>
      <w:r>
        <w:t xml:space="preserve">e.g. </w:t>
      </w:r>
      <w:r w:rsidR="00502530">
        <w:t>Think of booze. At a party with free booze</w:t>
      </w:r>
      <w:r>
        <w:t>,</w:t>
      </w:r>
      <w:r w:rsidR="00502530">
        <w:t xml:space="preserve"> </w:t>
      </w:r>
      <w:r>
        <w:t>i</w:t>
      </w:r>
      <w:r w:rsidR="00502530">
        <w:t>f you want to get drunk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6D46F2" w:rsidRDefault="006D46F2" w:rsidP="00502530">
      <w:pPr>
        <w:pStyle w:val="NoSpacing"/>
      </w:pPr>
    </w:p>
    <w:p w:rsidR="00B27437" w:rsidRDefault="00B27437" w:rsidP="00B27437">
      <w:pPr>
        <w:pStyle w:val="NoSpacing"/>
      </w:pPr>
      <w:r>
        <w:t>An advantage over divide and conquer algorithms, you have a choice of where you begin.</w:t>
      </w:r>
    </w:p>
    <w:p w:rsidR="00F645D8" w:rsidRDefault="00F645D8" w:rsidP="00502530">
      <w:pPr>
        <w:pStyle w:val="NoSpacing"/>
      </w:pPr>
    </w:p>
    <w:p w:rsidR="00502530" w:rsidRDefault="00502530" w:rsidP="00502530">
      <w:pPr>
        <w:pStyle w:val="NoSpacing"/>
      </w:pPr>
      <w:r w:rsidRPr="0072020F">
        <w:rPr>
          <w:b/>
        </w:rPr>
        <w:t>Fractional Knapsack</w:t>
      </w:r>
      <w:r>
        <w:t>: you may pick up parts of items, thus you look for the item with the highest money:weight ratio</w:t>
      </w:r>
    </w:p>
    <w:p w:rsidR="00F645D8" w:rsidRDefault="00F645D8" w:rsidP="00502530">
      <w:pPr>
        <w:pStyle w:val="NoSpacing"/>
      </w:pPr>
    </w:p>
    <w:p w:rsidR="00502530" w:rsidRDefault="00502530" w:rsidP="00502530">
      <w:pPr>
        <w:pStyle w:val="NoSpacing"/>
      </w:pPr>
      <w:r w:rsidRPr="0072020F">
        <w:rPr>
          <w:b/>
        </w:rPr>
        <w:t>0-1  Knapsack</w:t>
      </w:r>
      <w:r>
        <w:t>: only pick the whole items that fit; take it or leave it − no middle way, Buddhist crap; think of it like binary</w:t>
      </w:r>
    </w:p>
    <w:p w:rsidR="00502530" w:rsidRDefault="00502530" w:rsidP="00502530">
      <w:pPr>
        <w:pStyle w:val="NoSpacing"/>
      </w:pPr>
      <w:r>
        <w:t xml:space="preserve"> </w:t>
      </w: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3A59BC" w:rsidRDefault="00502530" w:rsidP="00502530">
      <w:pPr>
        <w:pStyle w:val="NoSpacing"/>
      </w:pPr>
      <w:r w:rsidRPr="003A59BC">
        <w:rPr>
          <w:b/>
        </w:rPr>
        <w:t>Stupid greedy algorithm</w:t>
      </w:r>
      <w:r>
        <w:t xml:space="preserve">: </w:t>
      </w:r>
      <w:r w:rsidR="003A59BC">
        <w:t>choosing the wrong greedy property to change can result in a non-optimal (but still greedy) algorithm</w:t>
      </w:r>
    </w:p>
    <w:p w:rsidR="003A59BC" w:rsidRDefault="003A59BC" w:rsidP="00502530">
      <w:pPr>
        <w:pStyle w:val="NoSpacing"/>
      </w:pPr>
      <w:r>
        <w:t>e.g.</w:t>
      </w:r>
    </w:p>
    <w:p w:rsidR="00502530" w:rsidRDefault="00502530" w:rsidP="00502530">
      <w:pPr>
        <w:pStyle w:val="NoSpacing"/>
      </w:pPr>
      <w:r>
        <w:t>according to your requirements, you go for the higher priority; very dumbed-down example of what a greedy algorithm is; for example, looking for the best money:weight ratio</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E6665A" w:rsidRDefault="00E6665A" w:rsidP="00502530">
      <w:pPr>
        <w:pStyle w:val="NoSpacing"/>
      </w:pPr>
    </w:p>
    <w:p w:rsidR="00E6665A" w:rsidRDefault="00E6665A" w:rsidP="00502530">
      <w:pPr>
        <w:pStyle w:val="NoSpacing"/>
      </w:pPr>
      <w:r>
        <w:t>but how does the activity selector work? (watch video!)</w:t>
      </w:r>
    </w:p>
    <w:p w:rsidR="00F92C19" w:rsidRPr="00F92C19" w:rsidRDefault="00B16816" w:rsidP="00502530">
      <w:pPr>
        <w:pStyle w:val="NoSpacing"/>
      </w:pPr>
      <w:hyperlink r:id="rId149" w:history="1">
        <w:r w:rsidR="00F92C19" w:rsidRPr="00EC3CF6">
          <w:rPr>
            <w:rStyle w:val="Hyperlink"/>
          </w:rPr>
          <w:t>http://www.cs.uiuc.edu/~jeffe/teaching/algorithms/notes/05-dynprog.pdf</w:t>
        </w:r>
      </w:hyperlink>
      <w:r w:rsidR="00F92C19">
        <w:t xml:space="preserve"> see 5.4</w:t>
      </w:r>
    </w:p>
    <w:p w:rsidR="0033310B" w:rsidRDefault="00502530" w:rsidP="004A1963">
      <w:pPr>
        <w:pStyle w:val="Heading1"/>
      </w:pPr>
      <w:bookmarkStart w:id="35" w:name="_Toc381959565"/>
      <w:r>
        <w:t xml:space="preserve">Chapter 22: </w:t>
      </w:r>
      <w:r w:rsidR="0033310B">
        <w:t>Elementary Graph Algorithms</w:t>
      </w:r>
      <w:bookmarkEnd w:id="35"/>
    </w:p>
    <w:p w:rsidR="00A2560D" w:rsidRDefault="00A2560D" w:rsidP="00A2560D">
      <w:pPr>
        <w:pStyle w:val="NoSpacing"/>
      </w:pPr>
      <w:r w:rsidRPr="000A1F30">
        <w:rPr>
          <w:b/>
        </w:rPr>
        <w:t>Graph</w:t>
      </w:r>
      <w:r>
        <w:t>: a set of vertices and edges, denoted by G(V,E), where V is the set of vertices and E is the set of edges</w:t>
      </w:r>
    </w:p>
    <w:p w:rsidR="00577068" w:rsidRDefault="00577068" w:rsidP="00577068">
      <w:pPr>
        <w:pStyle w:val="NoSpacing"/>
      </w:pPr>
    </w:p>
    <w:p w:rsidR="00577068" w:rsidRDefault="00577068" w:rsidP="00577068">
      <w:pPr>
        <w:pStyle w:val="NoSpacing"/>
      </w:pPr>
      <w:r w:rsidRPr="00433613">
        <w:rPr>
          <w:b/>
        </w:rPr>
        <w:t>edge</w:t>
      </w:r>
      <w:r>
        <w:t>: a connection between 2 vertices, denoted by (u,v), where u = vertex</w:t>
      </w:r>
      <w:r>
        <w:rPr>
          <w:vertAlign w:val="subscript"/>
        </w:rPr>
        <w:t>1</w:t>
      </w:r>
      <w:r>
        <w:t>, and v = vertex</w:t>
      </w:r>
      <w:r>
        <w:softHyphen/>
      </w:r>
      <w:r>
        <w:rPr>
          <w:vertAlign w:val="subscript"/>
        </w:rPr>
        <w:t>2</w:t>
      </w:r>
    </w:p>
    <w:p w:rsidR="00A2560D" w:rsidRDefault="00A2560D" w:rsidP="00A2560D">
      <w:pPr>
        <w:pStyle w:val="NoSpacing"/>
      </w:pPr>
    </w:p>
    <w:p w:rsidR="00F23AC1" w:rsidRDefault="00F23AC1" w:rsidP="00F23AC1">
      <w:pPr>
        <w:pStyle w:val="NoSpacing"/>
      </w:pPr>
      <w:r>
        <w:t>Types of graphs:</w:t>
      </w:r>
    </w:p>
    <w:p w:rsidR="00444666" w:rsidRDefault="00F23AC1" w:rsidP="00444666">
      <w:pPr>
        <w:pStyle w:val="NoSpacing"/>
        <w:numPr>
          <w:ilvl w:val="0"/>
          <w:numId w:val="39"/>
        </w:numPr>
      </w:pPr>
      <w:r w:rsidRPr="00F23AC1">
        <w:rPr>
          <w:b/>
        </w:rPr>
        <w:t>Directed</w:t>
      </w:r>
      <w:r>
        <w:rPr>
          <w:b/>
        </w:rPr>
        <w:t xml:space="preserve"> </w:t>
      </w:r>
      <w:r>
        <w:t>(digraph):</w:t>
      </w:r>
      <w:r w:rsidR="00B90D91">
        <w:t xml:space="preserve"> edges</w:t>
      </w:r>
      <w:r>
        <w:t xml:space="preserve"> can only travel in </w:t>
      </w:r>
      <w:r w:rsidR="00B90D91">
        <w:t xml:space="preserve">one </w:t>
      </w:r>
      <w:r>
        <w:t xml:space="preserve">direction </w:t>
      </w:r>
      <w:r w:rsidR="00B90D91">
        <w:t>(arrowheads point in direction)</w:t>
      </w:r>
    </w:p>
    <w:p w:rsidR="00444666" w:rsidRDefault="00F23AC1" w:rsidP="00444666">
      <w:pPr>
        <w:pStyle w:val="NoSpacing"/>
        <w:numPr>
          <w:ilvl w:val="0"/>
          <w:numId w:val="39"/>
        </w:numPr>
      </w:pPr>
      <w:r w:rsidRPr="00444666">
        <w:rPr>
          <w:b/>
        </w:rPr>
        <w:t>Undirected</w:t>
      </w:r>
      <w:r>
        <w:t xml:space="preserve">: </w:t>
      </w:r>
      <w:r w:rsidR="00B90D91">
        <w:t>edges do not have any particular direction</w:t>
      </w:r>
    </w:p>
    <w:p w:rsidR="0033310B" w:rsidRDefault="0033310B" w:rsidP="0033310B">
      <w:pPr>
        <w:pStyle w:val="Heading2"/>
      </w:pPr>
      <w:bookmarkStart w:id="36" w:name="_Toc381959566"/>
      <w:r>
        <w:t>Adjacency Lists &amp; Matrices</w:t>
      </w:r>
      <w:bookmarkEnd w:id="36"/>
    </w:p>
    <w:p w:rsidR="0033310B" w:rsidRDefault="00A24093" w:rsidP="00403353">
      <w:pPr>
        <w:pStyle w:val="NoSpacing"/>
      </w:pPr>
      <w:r w:rsidRPr="00A24093">
        <w:rPr>
          <w:position w:val="-34"/>
        </w:rPr>
        <w:object w:dxaOrig="2659" w:dyaOrig="800">
          <v:shape id="_x0000_i1084" type="#_x0000_t75" style="width:133.1pt;height:39.9pt" o:ole="">
            <v:imagedata r:id="rId150" o:title=""/>
          </v:shape>
          <o:OLEObject Type="Embed" ProgID="Equation.DSMT4" ShapeID="_x0000_i1084" DrawAspect="Content" ObjectID="_1455701648" r:id="rId151"/>
        </w:object>
      </w:r>
    </w:p>
    <w:p w:rsidR="003C0F7B" w:rsidRDefault="003C0F7B" w:rsidP="00403353">
      <w:pPr>
        <w:pStyle w:val="NoSpacing"/>
      </w:pPr>
      <w:r>
        <w:rPr>
          <w:b/>
        </w:rPr>
        <w:t>Degree</w:t>
      </w:r>
      <w:r>
        <w:t xml:space="preserve">: </w:t>
      </w:r>
      <w:r w:rsidR="00D03D8D">
        <w:t>the degree of a vertex in an undirected graph is the number of edges incident on it</w:t>
      </w:r>
    </w:p>
    <w:p w:rsidR="009579D5" w:rsidRPr="009579D5" w:rsidRDefault="009579D5" w:rsidP="00403353">
      <w:pPr>
        <w:pStyle w:val="NoSpacing"/>
      </w:pPr>
      <w:r>
        <w:rPr>
          <w:b/>
        </w:rPr>
        <w:t>Isolated</w:t>
      </w:r>
      <w:r>
        <w:t xml:space="preserve">: </w:t>
      </w:r>
      <w:r w:rsidR="00575F2E">
        <w:t>vertex with degree 0</w:t>
      </w:r>
    </w:p>
    <w:p w:rsidR="00B14C9C" w:rsidRDefault="003C0F7B" w:rsidP="00403353">
      <w:pPr>
        <w:pStyle w:val="NoSpacing"/>
      </w:pPr>
      <w:r w:rsidRPr="003C0F7B">
        <w:rPr>
          <w:b/>
        </w:rPr>
        <w:t>Out</w:t>
      </w:r>
      <w:r w:rsidR="00B14C9C" w:rsidRPr="003C0F7B">
        <w:rPr>
          <w:b/>
        </w:rPr>
        <w:t>degree</w:t>
      </w:r>
      <w:r w:rsidR="00B14C9C">
        <w:t xml:space="preserve">: </w:t>
      </w:r>
      <w:r w:rsidR="006119B2">
        <w:t>number of edges leaving a vertex</w:t>
      </w:r>
      <w:r w:rsidR="009B0C8D">
        <w:t xml:space="preserve"> of a directed graph</w:t>
      </w:r>
    </w:p>
    <w:p w:rsidR="003C0F7B" w:rsidRDefault="003C0F7B" w:rsidP="00403353">
      <w:pPr>
        <w:pStyle w:val="NoSpacing"/>
      </w:pPr>
      <w:r w:rsidRPr="003C0F7B">
        <w:rPr>
          <w:b/>
        </w:rPr>
        <w:t>Indegree</w:t>
      </w:r>
      <w:r>
        <w:t xml:space="preserve">: </w:t>
      </w:r>
      <w:r w:rsidR="006119B2">
        <w:t>number of edges entering a vertex</w:t>
      </w:r>
      <w:r w:rsidR="009B0C8D">
        <w:t xml:space="preserve"> of a directed graph</w:t>
      </w:r>
    </w:p>
    <w:p w:rsidR="00960055" w:rsidRDefault="00960055" w:rsidP="00403353">
      <w:pPr>
        <w:pStyle w:val="NoSpacing"/>
      </w:pPr>
    </w:p>
    <w:p w:rsidR="00960055" w:rsidRDefault="00960055" w:rsidP="00403353">
      <w:pPr>
        <w:pStyle w:val="NoSpacing"/>
      </w:pPr>
      <w:r>
        <w:t>π: predecessor</w:t>
      </w:r>
    </w:p>
    <w:p w:rsidR="00525319" w:rsidRDefault="00525319" w:rsidP="00403353">
      <w:pPr>
        <w:pStyle w:val="NoSpacing"/>
      </w:pPr>
      <w:r>
        <w:t>d: weight of each edge</w:t>
      </w:r>
    </w:p>
    <w:p w:rsidR="00525319" w:rsidRPr="0033310B" w:rsidRDefault="00525319" w:rsidP="00403353">
      <w:pPr>
        <w:pStyle w:val="NoSpacing"/>
      </w:pPr>
      <w:r>
        <w:t xml:space="preserve">default d = </w:t>
      </w:r>
      <w:r>
        <w:rPr>
          <w:rFonts w:cs="Times New Roman"/>
        </w:rPr>
        <w:t>∞</w:t>
      </w:r>
    </w:p>
    <w:p w:rsidR="00502530" w:rsidRDefault="00502530" w:rsidP="0033310B">
      <w:pPr>
        <w:pStyle w:val="Heading2"/>
      </w:pPr>
      <w:bookmarkStart w:id="37" w:name="_BFS"/>
      <w:bookmarkStart w:id="38" w:name="_Toc381959567"/>
      <w:bookmarkEnd w:id="37"/>
      <w:r>
        <w:t>BFS</w:t>
      </w:r>
      <w:bookmarkEnd w:id="38"/>
    </w:p>
    <w:p w:rsidR="002E4543" w:rsidRDefault="00B16816" w:rsidP="00502530">
      <w:pPr>
        <w:pStyle w:val="NoSpacing"/>
      </w:pPr>
      <w:hyperlink r:id="rId152"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5" type="#_x0000_t75" alt="{85}:" style="width:240.25pt;height:180.15pt" o:ole="">
            <v:imagedata r:id="rId153" o:title=""/>
          </v:shape>
          <o:OLEObject Type="Embed" ProgID="ShockwaveFlash.ShockwaveFlash.12" ShapeID="_x0000_i1085" DrawAspect="Content" ObjectID="_1455701649" r:id="rId154">
            <o:FieldCodes>\s</o:FieldCodes>
          </o:OLEObject>
        </w:object>
      </w:r>
      <w:r w:rsidR="00502530">
        <w:tab/>
      </w:r>
    </w:p>
    <w:p w:rsidR="00967912" w:rsidRDefault="00967912" w:rsidP="00502530">
      <w:pPr>
        <w:pStyle w:val="NoSpacing"/>
      </w:pPr>
      <w:r>
        <w:t>O(V+E)</w:t>
      </w:r>
    </w:p>
    <w:p w:rsidR="005044AC" w:rsidRDefault="005044AC" w:rsidP="00502530">
      <w:pPr>
        <w:pStyle w:val="NoSpacing"/>
      </w:pPr>
      <w:r>
        <w:t>Shortest path weight from u to v: δ(u,v)</w:t>
      </w:r>
    </w:p>
    <w:p w:rsidR="00B85B73" w:rsidRDefault="00B85B73" w:rsidP="00502530">
      <w:pPr>
        <w:pStyle w:val="NoSpacing"/>
      </w:pPr>
    </w:p>
    <w:p w:rsidR="00B85B73" w:rsidRDefault="00B85B73" w:rsidP="00502530">
      <w:pPr>
        <w:pStyle w:val="NoSpacing"/>
      </w:pPr>
      <w:r>
        <w:t>An edge is defined by the two nodes it connects. In general, the beginning of the edge is u and the end is v, although this is more important for directed graphs</w:t>
      </w:r>
      <w:r w:rsidR="00FA12CC">
        <w:t>.</w:t>
      </w:r>
    </w:p>
    <w:p w:rsidR="00FA12CC" w:rsidRDefault="00FA12CC" w:rsidP="00502530">
      <w:pPr>
        <w:pStyle w:val="NoSpacing"/>
      </w:pPr>
    </w:p>
    <w:p w:rsidR="00FA12CC" w:rsidRDefault="00FA12CC" w:rsidP="00502530">
      <w:pPr>
        <w:pStyle w:val="NoSpacing"/>
      </w:pPr>
      <w:r>
        <w:t xml:space="preserve">The </w:t>
      </w:r>
      <w:r>
        <w:rPr>
          <w:b/>
        </w:rPr>
        <w:t>discovery time</w:t>
      </w:r>
      <w:r>
        <w:t xml:space="preserve"> of an edge is denoted by ‘</w:t>
      </w:r>
      <w:r w:rsidRPr="00FA12CC">
        <w:rPr>
          <w:rFonts w:ascii="Courier New" w:hAnsi="Courier New" w:cs="Courier New"/>
          <w:sz w:val="22"/>
        </w:rPr>
        <w:t>u.d</w:t>
      </w:r>
      <w:r>
        <w:t>’.</w:t>
      </w:r>
    </w:p>
    <w:p w:rsidR="00FA12CC" w:rsidRDefault="00FA12CC" w:rsidP="00502530">
      <w:pPr>
        <w:pStyle w:val="NoSpacing"/>
      </w:pPr>
    </w:p>
    <w:p w:rsidR="00FA12CC" w:rsidRPr="00FA12CC" w:rsidRDefault="00FA12CC" w:rsidP="00502530">
      <w:pPr>
        <w:pStyle w:val="NoSpacing"/>
      </w:pPr>
      <w:r>
        <w:t xml:space="preserve">The </w:t>
      </w:r>
      <w:r>
        <w:rPr>
          <w:b/>
        </w:rPr>
        <w:t>finish time</w:t>
      </w:r>
      <w:r>
        <w:t xml:space="preserve"> of an edge is denoted by u.f</w:t>
      </w:r>
    </w:p>
    <w:p w:rsidR="0033310B" w:rsidRDefault="0033310B" w:rsidP="0033310B">
      <w:pPr>
        <w:pStyle w:val="Heading2"/>
      </w:pPr>
      <w:bookmarkStart w:id="39" w:name="_Toc381959568"/>
      <w:r>
        <w:t>DFS</w:t>
      </w:r>
      <w:bookmarkEnd w:id="39"/>
    </w:p>
    <w:p w:rsidR="00502530" w:rsidRDefault="00B16816" w:rsidP="00502530">
      <w:pPr>
        <w:pStyle w:val="NoSpacing"/>
      </w:pPr>
      <w:hyperlink r:id="rId155"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6" type="#_x0000_t75" alt="{86}:" style="width:240.25pt;height:180.15pt" o:ole="">
            <v:imagedata r:id="rId156" o:title=""/>
          </v:shape>
          <o:OLEObject Type="Embed" ProgID="ShockwaveFlash.ShockwaveFlash.12" ShapeID="_x0000_i1086" DrawAspect="Content" ObjectID="_1455701650" r:id="rId157">
            <o:FieldCodes>\s</o:FieldCodes>
          </o:OLEObject>
        </w:object>
      </w:r>
    </w:p>
    <w:p w:rsidR="00DA7A12" w:rsidRDefault="00DA7A12" w:rsidP="00502530">
      <w:pPr>
        <w:pStyle w:val="NoSpacing"/>
      </w:pPr>
      <w:r>
        <w:t>Θ(V+E)</w:t>
      </w:r>
    </w:p>
    <w:p w:rsidR="00502530" w:rsidRDefault="00502530" w:rsidP="00502530">
      <w:pPr>
        <w:pStyle w:val="NoSpacing"/>
      </w:pPr>
    </w:p>
    <w:p w:rsidR="00DF4971" w:rsidRDefault="00DF4971" w:rsidP="00502530">
      <w:pPr>
        <w:pStyle w:val="NoSpacing"/>
      </w:pPr>
      <w:r>
        <w:t xml:space="preserve">I think it can only work on acyclic graphs, whereas </w:t>
      </w:r>
      <w:hyperlink w:anchor="_BFS" w:history="1">
        <w:r w:rsidRPr="00DF4971">
          <w:rPr>
            <w:rStyle w:val="Hyperlink"/>
          </w:rPr>
          <w:t>BFS</w:t>
        </w:r>
      </w:hyperlink>
      <w:r>
        <w:t xml:space="preserve"> can :S</w:t>
      </w:r>
    </w:p>
    <w:p w:rsidR="00DF4971" w:rsidRDefault="00DF4971" w:rsidP="00502530">
      <w:pPr>
        <w:pStyle w:val="NoSpacing"/>
      </w:pPr>
    </w:p>
    <w:p w:rsidR="00BD0B4E" w:rsidRDefault="00BD0B4E" w:rsidP="00502530">
      <w:pPr>
        <w:pStyle w:val="NoSpacing"/>
      </w:pPr>
      <w:r>
        <w:t>Types of edges:</w:t>
      </w:r>
    </w:p>
    <w:p w:rsidR="00BD0B4E" w:rsidRDefault="00BD0B4E" w:rsidP="00BD0B4E">
      <w:pPr>
        <w:pStyle w:val="NoSpacing"/>
        <w:numPr>
          <w:ilvl w:val="0"/>
          <w:numId w:val="34"/>
        </w:numPr>
      </w:pPr>
      <w:r w:rsidRPr="00BD0B4E">
        <w:rPr>
          <w:b/>
        </w:rPr>
        <w:t>Tree</w:t>
      </w:r>
      <w:r>
        <w:t>: edges in the depth-first forest G</w:t>
      </w:r>
      <w:r>
        <w:rPr>
          <w:vertAlign w:val="subscript"/>
        </w:rPr>
        <w:t>π</w:t>
      </w:r>
      <w:r>
        <w:t>. Edge (u,v) is a tree edge if v was first discovered by exploring edge (u,v). Basically, the edges you use in DFS</w:t>
      </w:r>
    </w:p>
    <w:p w:rsidR="00BD0B4E" w:rsidRDefault="00BD0B4E" w:rsidP="00BD0B4E">
      <w:pPr>
        <w:pStyle w:val="NoSpacing"/>
        <w:numPr>
          <w:ilvl w:val="0"/>
          <w:numId w:val="34"/>
        </w:numPr>
      </w:pPr>
      <w:r w:rsidRPr="00BD0B4E">
        <w:rPr>
          <w:b/>
        </w:rPr>
        <w:t>Back</w:t>
      </w:r>
      <w:r>
        <w:t>: (u,v) connecting a vertex u to an ancestor, v, in a depth-first tree. Consider self-loops, which may occur in directed graphs to be back edges. Basically, edges you don’t use that go backwards.</w:t>
      </w:r>
    </w:p>
    <w:p w:rsidR="00BD0B4E" w:rsidRDefault="00BD0B4E" w:rsidP="00BD0B4E">
      <w:pPr>
        <w:pStyle w:val="NoSpacing"/>
        <w:numPr>
          <w:ilvl w:val="0"/>
          <w:numId w:val="34"/>
        </w:numPr>
      </w:pPr>
      <w:r w:rsidRPr="00BD0B4E">
        <w:rPr>
          <w:b/>
        </w:rPr>
        <w:t>Forward</w:t>
      </w:r>
      <w:r>
        <w:t>: non-tree edges (u,v) connecting a vertex u to a descendent v in a depth-first tree.</w:t>
      </w:r>
    </w:p>
    <w:p w:rsidR="00BD0B4E" w:rsidRDefault="00BD0B4E" w:rsidP="00502530">
      <w:pPr>
        <w:pStyle w:val="NoSpacing"/>
        <w:numPr>
          <w:ilvl w:val="0"/>
          <w:numId w:val="34"/>
        </w:numPr>
      </w:pPr>
      <w:r w:rsidRPr="00BD0B4E">
        <w:rPr>
          <w:b/>
        </w:rPr>
        <w:t>Cross edges</w:t>
      </w:r>
      <w:r>
        <w:t>: all other edges. They can go between vertices in the same depth-first tree, as long as one vertex is not an ancestor of the other, or they can go between vertices in different depth-first trees.</w:t>
      </w:r>
    </w:p>
    <w:p w:rsidR="002E4543" w:rsidRDefault="002E4543" w:rsidP="00BD0B4E">
      <w:pPr>
        <w:pStyle w:val="NoSpacing"/>
        <w:jc w:val="center"/>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r>
        <w:t>exists both directed and undirected multi-graphs.</w:t>
      </w:r>
    </w:p>
    <w:p w:rsidR="00585037" w:rsidRDefault="00585037" w:rsidP="00585037">
      <w:pPr>
        <w:pStyle w:val="Heading2"/>
      </w:pPr>
      <w:bookmarkStart w:id="40" w:name="_Toc381959569"/>
      <w:r>
        <w:t>Topological Sort</w:t>
      </w:r>
      <w:bookmarkEnd w:id="40"/>
    </w:p>
    <w:p w:rsidR="00585037" w:rsidRDefault="00306A61" w:rsidP="00585037">
      <w:pPr>
        <w:pStyle w:val="NoSpacing"/>
      </w:pPr>
      <w:r w:rsidRPr="00306A61">
        <w:rPr>
          <w:b/>
        </w:rPr>
        <w:t>Topological sort</w:t>
      </w:r>
      <w:r>
        <w:t>: a</w:t>
      </w:r>
      <w:r w:rsidR="00BE2F60">
        <w:t xml:space="preserve"> sorting algorithm that allows you to sort the vertices in a graph </w:t>
      </w:r>
      <w:r w:rsidR="005255D2">
        <w:t>to be in an order, such that all nodes are visited</w:t>
      </w:r>
      <w:r w:rsidR="00BE2F60">
        <w:t>; uses DFS and outputs the reverse of the finishing times of the vertices.</w:t>
      </w:r>
      <w:r w:rsidR="00D332FB">
        <w:t xml:space="preserve"> It does this because at each v.f, it pops v into the stack</w:t>
      </w:r>
    </w:p>
    <w:p w:rsidR="004418F3" w:rsidRDefault="004418F3" w:rsidP="00585037">
      <w:pPr>
        <w:pStyle w:val="NoSpacing"/>
      </w:pPr>
    </w:p>
    <w:p w:rsidR="004418F3" w:rsidRDefault="004418F3" w:rsidP="00585037">
      <w:pPr>
        <w:pStyle w:val="NoSpacing"/>
      </w:pPr>
      <w:r>
        <w:t>You could also use the source-removal method</w:t>
      </w:r>
      <w:r w:rsidR="007B52C5">
        <w:t>,</w:t>
      </w:r>
      <w:r>
        <w:t xml:space="preserve"> where you look for any vertices without incoming edges</w:t>
      </w:r>
      <w:r w:rsidR="007B52C5">
        <w:t>, but this doesn’t work for graphs with cycles.</w:t>
      </w:r>
    </w:p>
    <w:p w:rsidR="00461127" w:rsidRDefault="00461127" w:rsidP="00461127">
      <w:pPr>
        <w:pStyle w:val="NoSpacing"/>
      </w:pPr>
    </w:p>
    <w:p w:rsidR="00461127" w:rsidRPr="00585037" w:rsidRDefault="00461127" w:rsidP="00585037">
      <w:pPr>
        <w:pStyle w:val="NoSpacing"/>
      </w:pPr>
      <w:r w:rsidRPr="002932A3">
        <w:rPr>
          <w:b/>
        </w:rPr>
        <w:t>Strongly-connected component</w:t>
      </w:r>
      <w:r>
        <w:t xml:space="preserve"> (SCC): a part of a directed graph where there exists a path to get from every vertex to every other vertex</w:t>
      </w:r>
      <w:r w:rsidR="008428CE">
        <w:t>; they obviously have cycles in them</w:t>
      </w:r>
    </w:p>
    <w:p w:rsidR="00502530" w:rsidRDefault="00502530" w:rsidP="004A1963">
      <w:pPr>
        <w:pStyle w:val="Heading1"/>
      </w:pPr>
      <w:bookmarkStart w:id="41" w:name="_Toc381959570"/>
      <w:r>
        <w:t>Chapter 23: Minimum Spanning Trees</w:t>
      </w:r>
      <w:bookmarkEnd w:id="41"/>
    </w:p>
    <w:p w:rsidR="00751F02" w:rsidRDefault="00751F02" w:rsidP="00751F02">
      <w:pPr>
        <w:pStyle w:val="Heading2"/>
      </w:pPr>
      <w:bookmarkStart w:id="42" w:name="_Toc381959571"/>
      <w:r>
        <w:t>Spanning Trees</w:t>
      </w:r>
      <w:bookmarkEnd w:id="42"/>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r w:rsidRPr="00FA69A6">
        <w:rPr>
          <w:b/>
        </w:rPr>
        <w:t>bottleneck</w:t>
      </w:r>
      <w:r w:rsidR="00FA69A6">
        <w:t>:</w:t>
      </w:r>
      <w:r>
        <w:t xml:space="preserve"> heaviest edge in a tree</w:t>
      </w:r>
    </w:p>
    <w:p w:rsidR="00502530" w:rsidRDefault="00502530" w:rsidP="00502530">
      <w:pPr>
        <w:pStyle w:val="NoSpacing"/>
      </w:pPr>
    </w:p>
    <w:p w:rsidR="00A96D09" w:rsidRPr="00A96D09" w:rsidRDefault="00A96D09" w:rsidP="00502530">
      <w:pPr>
        <w:pStyle w:val="NoSpacing"/>
      </w:pPr>
      <w:r>
        <w:rPr>
          <w:b/>
        </w:rPr>
        <w:t>Minimum Spanning Tree</w:t>
      </w:r>
      <w:r>
        <w:t xml:space="preserve"> (MST): </w:t>
      </w:r>
      <w:r w:rsidR="00C11320">
        <w:t>undirected, weighted graph, G = (V, E, w)</w:t>
      </w:r>
      <w:r w:rsidR="00D07D13">
        <w:t>, tree with lowest weightage</w:t>
      </w:r>
    </w:p>
    <w:p w:rsidR="00A96D09" w:rsidRDefault="00A96D09"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w:t>
      </w:r>
    </w:p>
    <w:p w:rsidR="004521E2" w:rsidRDefault="004521E2" w:rsidP="004521E2">
      <w:pPr>
        <w:pStyle w:val="NoSpacing"/>
        <w:numPr>
          <w:ilvl w:val="0"/>
          <w:numId w:val="40"/>
        </w:numPr>
      </w:pPr>
      <w:r>
        <w:t xml:space="preserve">produces an acyclic graph, so </w:t>
      </w:r>
      <w:r w:rsidR="0041225C">
        <w:t>only</w:t>
      </w:r>
      <w:r w:rsidR="00C70F6E">
        <w:t xml:space="preserve"> </w:t>
      </w:r>
      <w:r>
        <w:t>connects distinct components</w:t>
      </w:r>
    </w:p>
    <w:p w:rsidR="00F74F53" w:rsidRDefault="00F74F53" w:rsidP="00502530">
      <w:pPr>
        <w:pStyle w:val="NoSpacing"/>
      </w:pPr>
    </w:p>
    <w:p w:rsidR="00121660" w:rsidRDefault="00F74F53" w:rsidP="00502530">
      <w:pPr>
        <w:pStyle w:val="NoSpacing"/>
      </w:pPr>
      <w:r w:rsidRPr="0038390C">
        <w:rPr>
          <w:b/>
        </w:rPr>
        <w:t>Cut</w:t>
      </w:r>
      <w:r>
        <w:t>:</w:t>
      </w:r>
    </w:p>
    <w:p w:rsidR="00121660" w:rsidRDefault="00F74F53" w:rsidP="00121660">
      <w:pPr>
        <w:pStyle w:val="NoSpacing"/>
        <w:numPr>
          <w:ilvl w:val="0"/>
          <w:numId w:val="38"/>
        </w:numPr>
      </w:pPr>
      <w:r>
        <w:t>the splitting of the nodes in a graph into 2 parts to get 2 minimum-spanning trees</w:t>
      </w:r>
    </w:p>
    <w:p w:rsidR="00121660" w:rsidRDefault="00121660" w:rsidP="00121660">
      <w:pPr>
        <w:pStyle w:val="NoSpacing"/>
        <w:numPr>
          <w:ilvl w:val="0"/>
          <w:numId w:val="38"/>
        </w:numPr>
      </w:pPr>
      <w:r>
        <w:t>useful for</w:t>
      </w:r>
      <w:r w:rsidR="00F74F53">
        <w:t xml:space="preserve"> break</w:t>
      </w:r>
      <w:r>
        <w:t>ing</w:t>
      </w:r>
      <w:r w:rsidR="00F74F53">
        <w:t xml:space="preserve"> up the cycles. It is also useful if you know that the item you are looking for is in a specific part of a big tree, so you don’t have to spend as much time looking through the whole tree</w:t>
      </w:r>
    </w:p>
    <w:p w:rsidR="00121660" w:rsidRPr="00121660" w:rsidRDefault="00F74F53" w:rsidP="00121660">
      <w:pPr>
        <w:pStyle w:val="NoSpacing"/>
        <w:numPr>
          <w:ilvl w:val="0"/>
          <w:numId w:val="38"/>
        </w:numPr>
      </w:pPr>
      <w:r>
        <w:t xml:space="preserve">After cutting a minimum spanning tree, the lightest edge (weight) is a </w:t>
      </w:r>
      <w:r w:rsidRPr="00121660">
        <w:rPr>
          <w:u w:val="single"/>
        </w:rPr>
        <w:t>safe edge</w:t>
      </w:r>
    </w:p>
    <w:p w:rsidR="00121660" w:rsidRDefault="00F74F53" w:rsidP="00121660">
      <w:pPr>
        <w:pStyle w:val="NoSpacing"/>
        <w:numPr>
          <w:ilvl w:val="0"/>
          <w:numId w:val="38"/>
        </w:numPr>
      </w:pPr>
      <w:r>
        <w:t>notation</w:t>
      </w:r>
      <w:r w:rsidR="00121660">
        <w:t>:</w:t>
      </w:r>
      <w:r>
        <w:t xml:space="preserve"> (S, V−S)</w:t>
      </w:r>
      <w:r w:rsidR="00121660">
        <w:t>, where S = the connected nodes</w:t>
      </w:r>
    </w:p>
    <w:p w:rsidR="00502530" w:rsidRDefault="00751F02" w:rsidP="00751F02">
      <w:pPr>
        <w:pStyle w:val="Heading2"/>
      </w:pPr>
      <w:bookmarkStart w:id="43" w:name="_Toc381959572"/>
      <w:r>
        <w:t>Kruskal’s</w:t>
      </w:r>
      <w:r w:rsidR="00F74F53">
        <w:t xml:space="preserve"> and Prim’s</w:t>
      </w:r>
      <w:bookmarkEnd w:id="43"/>
    </w:p>
    <w:p w:rsidR="00DA26FF" w:rsidRDefault="00502530" w:rsidP="00502530">
      <w:pPr>
        <w:pStyle w:val="NoSpacing"/>
      </w:pPr>
      <w:r>
        <w:t>Prim’s and Kruskal’s Algorithms</w:t>
      </w:r>
      <w:r w:rsidR="00DA26FF">
        <w:t>:</w:t>
      </w:r>
    </w:p>
    <w:p w:rsidR="00DA26FF" w:rsidRDefault="00502530" w:rsidP="00DA26FF">
      <w:pPr>
        <w:pStyle w:val="NoSpacing"/>
        <w:numPr>
          <w:ilvl w:val="0"/>
          <w:numId w:val="37"/>
        </w:numPr>
      </w:pPr>
      <w:r>
        <w:t>greedy algorithms that find a minimum spanning tree for a connected, weighted graph</w:t>
      </w:r>
    </w:p>
    <w:p w:rsidR="00DA26FF" w:rsidRDefault="00DA26FF" w:rsidP="00DA26FF">
      <w:pPr>
        <w:pStyle w:val="NoSpacing"/>
        <w:numPr>
          <w:ilvl w:val="0"/>
          <w:numId w:val="37"/>
        </w:numPr>
      </w:pPr>
      <w:r>
        <w:t>they find</w:t>
      </w:r>
      <w:r w:rsidR="00502530">
        <w:t xml:space="preserve"> a subset of the edges that forms a tree that includes every vertex, where the total weight of all the </w:t>
      </w:r>
      <w:r>
        <w:t>edges in the tree is minimized</w:t>
      </w:r>
    </w:p>
    <w:p w:rsidR="00502530" w:rsidRDefault="006F09D1" w:rsidP="00DA26FF">
      <w:pPr>
        <w:pStyle w:val="NoSpacing"/>
        <w:numPr>
          <w:ilvl w:val="0"/>
          <w:numId w:val="37"/>
        </w:numPr>
      </w:pPr>
      <w:r w:rsidRPr="006F09D1">
        <w:rPr>
          <w:position w:val="-14"/>
        </w:rPr>
        <w:object w:dxaOrig="1040" w:dyaOrig="400">
          <v:shape id="_x0000_i1087" type="#_x0000_t75" style="width:52.2pt;height:19.8pt" o:ole="">
            <v:imagedata r:id="rId160" o:title=""/>
          </v:shape>
          <o:OLEObject Type="Embed" ProgID="Equation.DSMT4" ShapeID="_x0000_i1087" DrawAspect="Content" ObjectID="_1455701651" r:id="rId161"/>
        </w:object>
      </w:r>
      <w:r w:rsidR="00062BCE">
        <w:t xml:space="preserve"> </w:t>
      </w:r>
      <w:r w:rsidR="00DA26FF">
        <w:t>with</w:t>
      </w:r>
      <w:r w:rsidR="00502530">
        <w:t xml:space="preserve"> binary heaps.</w:t>
      </w:r>
    </w:p>
    <w:p w:rsidR="00502530" w:rsidRDefault="00502530" w:rsidP="00502530">
      <w:pPr>
        <w:pStyle w:val="NoSpacing"/>
      </w:pPr>
      <w:r>
        <w:t xml:space="preserve"> </w:t>
      </w:r>
    </w:p>
    <w:p w:rsidR="00113BB2" w:rsidRDefault="00502530" w:rsidP="00502530">
      <w:pPr>
        <w:pStyle w:val="NoSpacing"/>
      </w:pPr>
      <w:r w:rsidRPr="00DA26FF">
        <w:rPr>
          <w:b/>
        </w:rPr>
        <w:t>Kruskal</w:t>
      </w:r>
      <w:r>
        <w:t>’s algorithm:</w:t>
      </w:r>
    </w:p>
    <w:p w:rsidR="00113BB2" w:rsidRDefault="00502530" w:rsidP="00113BB2">
      <w:pPr>
        <w:pStyle w:val="NoSpacing"/>
        <w:numPr>
          <w:ilvl w:val="0"/>
          <w:numId w:val="35"/>
        </w:numPr>
      </w:pPr>
      <w:r>
        <w:t>choose lightest edge in the whole graph, then next lightest, until all vertices are connected</w:t>
      </w:r>
    </w:p>
    <w:p w:rsidR="00502530" w:rsidRDefault="00502530" w:rsidP="00113BB2">
      <w:pPr>
        <w:pStyle w:val="NoSpacing"/>
        <w:numPr>
          <w:ilvl w:val="0"/>
          <w:numId w:val="35"/>
        </w:numPr>
      </w:pPr>
      <w:r>
        <w:t>if the nodes have already been “explored”</w:t>
      </w:r>
      <w:r w:rsidR="000772BC">
        <w:t>,</w:t>
      </w:r>
      <w:r>
        <w:t xml:space="preserve"> the edge is useless it </w:t>
      </w:r>
      <w:r w:rsidR="000772BC">
        <w:t xml:space="preserve">and </w:t>
      </w:r>
      <w:r>
        <w:t>skips it, it does this till every node has been “explored”</w:t>
      </w:r>
    </w:p>
    <w:p w:rsidR="00502530" w:rsidRDefault="00113BB2" w:rsidP="00DA26FF">
      <w:pPr>
        <w:pStyle w:val="NoSpacing"/>
        <w:numPr>
          <w:ilvl w:val="0"/>
          <w:numId w:val="35"/>
        </w:numPr>
      </w:pPr>
      <w:r>
        <w:t>it will always work</w:t>
      </w:r>
      <w:r w:rsidR="00B71FB1">
        <w:t xml:space="preserve"> (even if there is a cycle)</w:t>
      </w:r>
    </w:p>
    <w:p w:rsidR="002A3FE4" w:rsidRDefault="002A3FE4" w:rsidP="002A3FE4">
      <w:pPr>
        <w:pStyle w:val="NoSpacing"/>
        <w:numPr>
          <w:ilvl w:val="0"/>
          <w:numId w:val="35"/>
        </w:numPr>
      </w:pPr>
      <w:r>
        <w:t>Has both an iterative and recursive method</w:t>
      </w:r>
    </w:p>
    <w:p w:rsidR="002A3FE4" w:rsidRDefault="002A3FE4" w:rsidP="00DA26FF">
      <w:pPr>
        <w:pStyle w:val="NoSpacing"/>
        <w:numPr>
          <w:ilvl w:val="0"/>
          <w:numId w:val="35"/>
        </w:numPr>
      </w:pPr>
      <w:r>
        <w:t>2 nodes become 1</w:t>
      </w:r>
    </w:p>
    <w:p w:rsidR="00502530" w:rsidRDefault="00502530" w:rsidP="00502530">
      <w:pPr>
        <w:pStyle w:val="NoSpacing"/>
      </w:pPr>
    </w:p>
    <w:p w:rsidR="002756C3" w:rsidRDefault="00502530" w:rsidP="00502530">
      <w:pPr>
        <w:pStyle w:val="NoSpacing"/>
      </w:pPr>
      <w:r w:rsidRPr="000772BC">
        <w:rPr>
          <w:b/>
        </w:rPr>
        <w:t>Prim’s</w:t>
      </w:r>
      <w:r w:rsidR="000772BC">
        <w:t xml:space="preserve"> Algorithm</w:t>
      </w:r>
      <w:r>
        <w:t>:</w:t>
      </w:r>
    </w:p>
    <w:p w:rsidR="002756C3" w:rsidRDefault="005679BA" w:rsidP="002756C3">
      <w:pPr>
        <w:pStyle w:val="NoSpacing"/>
        <w:numPr>
          <w:ilvl w:val="0"/>
          <w:numId w:val="36"/>
        </w:numPr>
      </w:pPr>
      <w:r>
        <w:t>C</w:t>
      </w:r>
      <w:r w:rsidR="00502530">
        <w:t xml:space="preserve">hoose </w:t>
      </w:r>
      <w:r w:rsidR="00502530" w:rsidRPr="00A710F8">
        <w:rPr>
          <w:u w:val="single"/>
        </w:rPr>
        <w:t>any</w:t>
      </w:r>
      <w:r w:rsidR="00502530">
        <w:t xml:space="preserve"> starting vertex and look for edge with lowest weight</w:t>
      </w:r>
      <w:r w:rsidR="002756C3">
        <w:t xml:space="preserve"> connected to that vortex</w:t>
      </w:r>
      <w:r w:rsidR="00502530">
        <w:t xml:space="preserve"> and add it to the tree</w:t>
      </w:r>
    </w:p>
    <w:p w:rsidR="000772BC" w:rsidRDefault="00502530" w:rsidP="002756C3">
      <w:pPr>
        <w:pStyle w:val="NoSpacing"/>
        <w:numPr>
          <w:ilvl w:val="0"/>
          <w:numId w:val="36"/>
        </w:numPr>
      </w:pPr>
      <w:r>
        <w:t xml:space="preserve">Next, choose </w:t>
      </w:r>
      <w:r w:rsidR="002756C3">
        <w:t xml:space="preserve">the </w:t>
      </w:r>
      <w:r>
        <w:t>edge with lowes</w:t>
      </w:r>
      <w:r w:rsidR="000772BC">
        <w:t>t weight connected to the tree (i.e. not just the previous vertex, but also any previous vertex)</w:t>
      </w:r>
    </w:p>
    <w:p w:rsidR="000772BC" w:rsidRDefault="005679BA" w:rsidP="002756C3">
      <w:pPr>
        <w:pStyle w:val="NoSpacing"/>
        <w:numPr>
          <w:ilvl w:val="0"/>
          <w:numId w:val="36"/>
        </w:numPr>
      </w:pPr>
      <w:r>
        <w:t>C</w:t>
      </w:r>
      <w:r w:rsidR="00502530">
        <w:t xml:space="preserve">ontinually repeat this until you’ve </w:t>
      </w:r>
      <w:r w:rsidR="000772BC">
        <w:t>discovered all vertices</w:t>
      </w:r>
    </w:p>
    <w:p w:rsidR="00502530" w:rsidRDefault="00502530" w:rsidP="002756C3">
      <w:pPr>
        <w:pStyle w:val="NoSpacing"/>
        <w:numPr>
          <w:ilvl w:val="0"/>
          <w:numId w:val="36"/>
        </w:numPr>
      </w:pPr>
      <w:r>
        <w:t>similar to Dijikstra’s</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r w:rsidRPr="00E036E6">
        <w:rPr>
          <w:u w:val="single"/>
        </w:rPr>
        <w:t>Kruskal</w:t>
      </w:r>
      <w:r w:rsidRPr="00605805">
        <w:t>'s</w:t>
      </w:r>
      <w:r>
        <w:t xml:space="preserve"> adds one </w:t>
      </w:r>
      <w:r w:rsidRPr="00E036E6">
        <w:rPr>
          <w:i/>
        </w:rPr>
        <w:t>edge</w:t>
      </w:r>
      <w:r>
        <w:t xml:space="preserv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rsidRPr="00E036E6">
        <w:rPr>
          <w:u w:val="single"/>
        </w:rPr>
        <w:t>Prim</w:t>
      </w:r>
      <w:r w:rsidRPr="00605805">
        <w:t>’s</w:t>
      </w:r>
      <w:r>
        <w:t xml:space="preserve"> adds one </w:t>
      </w:r>
      <w:r w:rsidRPr="00E036E6">
        <w:rPr>
          <w:i/>
        </w:rPr>
        <w:t>vertex</w:t>
      </w:r>
      <w:r>
        <w:t xml:space="preserve"> at a time. The next vertex to be added is always the one </w:t>
      </w:r>
      <w:r w:rsidR="002756C3">
        <w:t>lowest weight</w:t>
      </w:r>
      <w:r>
        <w:t xml:space="preserve"> to </w:t>
      </w:r>
      <w:r w:rsidR="002756C3">
        <w:t>the</w:t>
      </w:r>
      <w:r>
        <w:t xml:space="preserve"> </w:t>
      </w:r>
      <w:r w:rsidR="002756C3">
        <w:t>previously discovered vertex</w:t>
      </w:r>
      <w:r>
        <w:t>.</w:t>
      </w:r>
    </w:p>
    <w:p w:rsidR="00502530" w:rsidRDefault="00502530" w:rsidP="004A1963">
      <w:pPr>
        <w:pStyle w:val="Heading1"/>
      </w:pPr>
      <w:bookmarkStart w:id="44" w:name="_Toc381959573"/>
      <w:r>
        <w:t>Chapter 24: Single-Source Shortest Path</w:t>
      </w:r>
      <w:bookmarkEnd w:id="44"/>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Predecessor: once all estimates are correct, you have a subgraph that is all shortest paths from s.</w:t>
      </w:r>
    </w:p>
    <w:p w:rsidR="00502530" w:rsidRDefault="00502530" w:rsidP="00502530">
      <w:pPr>
        <w:pStyle w:val="NoSpacing"/>
      </w:pPr>
    </w:p>
    <w:p w:rsidR="00502530" w:rsidRDefault="00502530" w:rsidP="004A1963">
      <w:pPr>
        <w:pStyle w:val="Heading2"/>
      </w:pPr>
      <w:bookmarkStart w:id="45" w:name="_Toc381959574"/>
      <w:r>
        <w:t>24.1 Bellman-Ford</w:t>
      </w:r>
      <w:bookmarkEnd w:id="45"/>
    </w:p>
    <w:p w:rsidR="00502530" w:rsidRDefault="00502530" w:rsidP="00502530">
      <w:pPr>
        <w:pStyle w:val="NoSpacing"/>
      </w:pPr>
      <w:r>
        <w:t>More a checker for shortest path than a finder. Also checker for negative cycles.</w:t>
      </w:r>
    </w:p>
    <w:p w:rsidR="00502530" w:rsidRDefault="00502530" w:rsidP="00502530">
      <w:pPr>
        <w:pStyle w:val="NoSpacing"/>
      </w:pPr>
    </w:p>
    <w:p w:rsidR="00502530" w:rsidRDefault="00502530" w:rsidP="00502530">
      <w:pPr>
        <w:pStyle w:val="NoSpacing"/>
      </w:pPr>
      <w:r>
        <w:t>O(V∙E)</w:t>
      </w:r>
    </w:p>
    <w:p w:rsidR="00502530" w:rsidRDefault="00502530" w:rsidP="00502530">
      <w:pPr>
        <w:pStyle w:val="NoSpacing"/>
      </w:pPr>
      <w:r>
        <w:t>E = O(V2)</w:t>
      </w:r>
    </w:p>
    <w:p w:rsidR="00502530" w:rsidRDefault="00502530" w:rsidP="00502530">
      <w:pPr>
        <w:pStyle w:val="NoSpacing"/>
      </w:pPr>
      <w:r>
        <w:t>Therefore, O(V3)</w:t>
      </w:r>
    </w:p>
    <w:p w:rsidR="00502530" w:rsidRDefault="00502530" w:rsidP="00502530">
      <w:pPr>
        <w:pStyle w:val="NoSpacing"/>
      </w:pPr>
    </w:p>
    <w:p w:rsidR="00502530" w:rsidRDefault="00502530" w:rsidP="004A1963">
      <w:pPr>
        <w:pStyle w:val="Heading3"/>
      </w:pPr>
      <w:bookmarkStart w:id="46" w:name="_Toc381959575"/>
      <w:r>
        <w:t>Page 651</w:t>
      </w:r>
      <w:r w:rsidR="009145D4">
        <w:t>: Bellman-Ford</w:t>
      </w:r>
      <w:bookmarkEnd w:id="46"/>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47" w:name="_Toc381959576"/>
      <w:r>
        <w:t>e.g. Page 652</w:t>
      </w:r>
      <w:bookmarkEnd w:id="47"/>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then correctness distance 2, etc,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r>
        <w:t>δ(s,t) = 6, but t.d = ∞, so make t.d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48" w:name="_Toc381959577"/>
      <w:r>
        <w:t>24.2: Single-Shortest path in DAG’s *woof*</w:t>
      </w:r>
      <w:bookmarkEnd w:id="48"/>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49" w:name="_Toc381959578"/>
      <w:r>
        <w:t>e.g. page 656</w:t>
      </w:r>
      <w:bookmarkEnd w:id="49"/>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a) given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50" w:name="_Toc381959579"/>
      <w:r>
        <w:t>24.3: Dijkstra’s</w:t>
      </w:r>
      <w:bookmarkEnd w:id="50"/>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More inituition,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ED0844" w:rsidRDefault="00ED0844" w:rsidP="00ED0844">
      <w:pPr>
        <w:pStyle w:val="NoSpacing"/>
        <w:jc w:val="center"/>
      </w:pPr>
      <w:r>
        <w:rPr>
          <w:noProof/>
          <w:lang w:eastAsia="en-CA"/>
        </w:rPr>
        <w:drawing>
          <wp:inline distT="0" distB="0" distL="0" distR="0">
            <wp:extent cx="2695575" cy="2114550"/>
            <wp:effectExtent l="0" t="0" r="9525" b="0"/>
            <wp:docPr id="25" name="Picture 25" descr="http://upload.wikimedia.org/wikipedia/commons/5/57/Dijkstra_Animation.gif">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upload.wikimedia.org/wikipedia/commons/5/57/Dijkstra_Animation.gif"/>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695575" cy="2114550"/>
                    </a:xfrm>
                    <a:prstGeom prst="rect">
                      <a:avLst/>
                    </a:prstGeom>
                    <a:noFill/>
                    <a:ln>
                      <a:noFill/>
                    </a:ln>
                  </pic:spPr>
                </pic:pic>
              </a:graphicData>
            </a:graphic>
          </wp:inline>
        </w:drawing>
      </w:r>
    </w:p>
    <w:p w:rsidR="00502530" w:rsidRDefault="00502530" w:rsidP="004A1963">
      <w:pPr>
        <w:pStyle w:val="Heading3"/>
      </w:pPr>
      <w:bookmarkStart w:id="51" w:name="_Toc381959580"/>
      <w:r>
        <w:t>e.g. Page 659</w:t>
      </w:r>
      <w:bookmarkEnd w:id="51"/>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bookmarkStart w:id="52" w:name="_Toc381959581"/>
      <w:r>
        <w:t>Chapter 25: All-Pairs Shortest Path</w:t>
      </w:r>
      <w:bookmarkEnd w:id="52"/>
    </w:p>
    <w:p w:rsidR="00502530" w:rsidRDefault="00502530" w:rsidP="004A1963">
      <w:pPr>
        <w:pStyle w:val="Heading2"/>
      </w:pPr>
      <w:bookmarkStart w:id="53" w:name="_Toc381959582"/>
      <w:r>
        <w:t>25.2: Floyd-Warshall</w:t>
      </w:r>
      <w:bookmarkEnd w:id="53"/>
    </w:p>
    <w:p w:rsidR="00502530" w:rsidRDefault="00502530" w:rsidP="00502530">
      <w:pPr>
        <w:pStyle w:val="NoSpacing"/>
      </w:pPr>
      <w:r>
        <w:t xml:space="preserve">Floyd-Warshall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r>
        <w:t>O(V</w:t>
      </w:r>
      <w:r w:rsidRPr="009E40D0">
        <w:rPr>
          <w:vertAlign w:val="superscript"/>
        </w:rPr>
        <w:t>3</w:t>
      </w:r>
      <w:r>
        <w:t>)</w:t>
      </w:r>
    </w:p>
    <w:p w:rsidR="00502530" w:rsidRDefault="00502530" w:rsidP="004A1963">
      <w:pPr>
        <w:pStyle w:val="Heading3"/>
      </w:pPr>
      <w:bookmarkStart w:id="54" w:name="_Toc381959583"/>
      <w:r>
        <w:t>Page 694:</w:t>
      </w:r>
      <w:bookmarkEnd w:id="54"/>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8" type="#_x0000_t75" style="width:122.85pt;height:95.9pt" o:ole="">
            <v:imagedata r:id="rId175" o:title=""/>
          </v:shape>
          <o:OLEObject Type="Embed" ProgID="Equation.DSMT4" ShapeID="_x0000_i1088" DrawAspect="Content" ObjectID="_1455701652" r:id="rId176"/>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r w:rsidR="009E40D0">
        <w:t>D</w:t>
      </w:r>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9" type="#_x0000_t75" style="width:121.15pt;height:192.45pt" o:ole="">
            <v:imagedata r:id="rId180" o:title=""/>
          </v:shape>
          <o:OLEObject Type="Embed" ProgID="Equation.DSMT4" ShapeID="_x0000_i1089" DrawAspect="Content" ObjectID="_1455701653" r:id="rId181"/>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90" type="#_x0000_t75" style="width:103.75pt;height:1in" o:ole="">
            <v:imagedata r:id="rId182" o:title=""/>
          </v:shape>
          <o:OLEObject Type="Embed" ProgID="Equation.DSMT4" ShapeID="_x0000_i1090" DrawAspect="Content" ObjectID="_1455701654" r:id="rId183"/>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1" type="#_x0000_t75" style="width:121.15pt;height:1in" o:ole="">
            <v:imagedata r:id="rId184" o:title=""/>
          </v:shape>
          <o:OLEObject Type="Embed" ProgID="Equation.DSMT4" ShapeID="_x0000_i1091" DrawAspect="Content" ObjectID="_1455701655" r:id="rId185"/>
        </w:object>
      </w:r>
    </w:p>
    <w:p w:rsidR="00C42D6D" w:rsidRDefault="00C42D6D" w:rsidP="00502530">
      <w:pPr>
        <w:pStyle w:val="NoSpacing"/>
      </w:pPr>
      <w:r w:rsidRPr="00C42D6D">
        <w:rPr>
          <w:position w:val="-14"/>
        </w:rPr>
        <w:object w:dxaOrig="1920" w:dyaOrig="400">
          <v:shape id="_x0000_i1092" type="#_x0000_t75" style="width:95.9pt;height:19.8pt" o:ole="">
            <v:imagedata r:id="rId186" o:title=""/>
          </v:shape>
          <o:OLEObject Type="Embed" ProgID="Equation.DSMT4" ShapeID="_x0000_i1092" DrawAspect="Content" ObjectID="_1455701656" r:id="rId187"/>
        </w:object>
      </w:r>
    </w:p>
    <w:p w:rsidR="00502530" w:rsidRDefault="00502530" w:rsidP="00502530">
      <w:pPr>
        <w:pStyle w:val="NoSpacing"/>
      </w:pPr>
    </w:p>
    <w:p w:rsidR="00502530" w:rsidRDefault="00502530" w:rsidP="003F1876">
      <w:pPr>
        <w:pStyle w:val="Heading3"/>
      </w:pPr>
      <w:bookmarkStart w:id="55" w:name="_Toc381959584"/>
      <w:r>
        <w:t>e.g. 2 Page 696</w:t>
      </w:r>
      <w:bookmarkEnd w:id="55"/>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56" w:name="_Toc381959585"/>
      <w:r>
        <w:t>e.g. 3)</w:t>
      </w:r>
      <w:bookmarkEnd w:id="56"/>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bookmarkStart w:id="57" w:name="_Toc381959586"/>
      <w:r>
        <w:t>Chapter 34: NP-Completeness</w:t>
      </w:r>
      <w:bookmarkEnd w:id="57"/>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Complexity Class P: problems solvable in polynomial time (run-time = O(n</w:t>
      </w:r>
      <w:r w:rsidRPr="00E04D00">
        <w:rPr>
          <w:vertAlign w:val="superscript"/>
        </w:rPr>
        <w:t>k</w:t>
      </w:r>
      <w:r>
        <w:t>))</w:t>
      </w:r>
    </w:p>
    <w:p w:rsidR="00502530" w:rsidRDefault="00502530" w:rsidP="00502530">
      <w:pPr>
        <w:pStyle w:val="NoSpacing"/>
      </w:pPr>
      <w:r>
        <w:t xml:space="preserve">P = </w:t>
      </w:r>
      <w:r w:rsidR="004C5848" w:rsidRPr="004C5848">
        <w:rPr>
          <w:position w:val="-20"/>
        </w:rPr>
        <w:object w:dxaOrig="6120" w:dyaOrig="520">
          <v:shape id="_x0000_i1093" type="#_x0000_t75" style="width:306.1pt;height:25.95pt" o:ole="">
            <v:imagedata r:id="rId193" o:title=""/>
          </v:shape>
          <o:OLEObject Type="Embed" ProgID="Equation.DSMT4" ShapeID="_x0000_i1093" DrawAspect="Content" ObjectID="_1455701657" r:id="rId194"/>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4" type="#_x0000_t75" style="width:11.95pt;height:11.95pt" o:ole="">
            <v:imagedata r:id="rId195" o:title=""/>
          </v:shape>
          <o:OLEObject Type="Embed" ProgID="Equation.DSMT4" ShapeID="_x0000_i1094" DrawAspect="Content" ObjectID="_1455701658" r:id="rId196"/>
        </w:object>
      </w:r>
      <w:r w:rsidR="00EA3F85">
        <w:t xml:space="preserve"> </w:t>
      </w:r>
      <w:r>
        <w:t>{0,1}*: there exists a certificate, y, |y| = 0 (|x|</w:t>
      </w:r>
      <w:r w:rsidRPr="00EA3F85">
        <w:rPr>
          <w:vertAlign w:val="superscript"/>
        </w:rPr>
        <w:t>c</w:t>
      </w:r>
      <w:r>
        <w:t>), s.t. A(x,y) = 1}</w:t>
      </w:r>
    </w:p>
    <w:p w:rsidR="00502530" w:rsidRDefault="00502530" w:rsidP="00502530">
      <w:pPr>
        <w:pStyle w:val="NoSpacing"/>
      </w:pPr>
      <w:r>
        <w:t>e.g.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{xϵ{0,1}*, there exists yϵ{0,1}*, s.t. A(x,y)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5" type="#_x0000_t75" style="width:11.95pt;height:11.95pt" o:ole="">
            <v:imagedata r:id="rId199" o:title=""/>
          </v:shape>
          <o:OLEObject Type="Embed" ProgID="Equation.DSMT4" ShapeID="_x0000_i1095" DrawAspect="Content" ObjectID="_1455701659" r:id="rId200"/>
        </w:object>
      </w:r>
      <w:r>
        <w:t xml:space="preserve"> {0,1}* NPC:f:</w:t>
      </w:r>
    </w:p>
    <w:p w:rsidR="00502530" w:rsidRDefault="00502530" w:rsidP="00502530">
      <w:pPr>
        <w:pStyle w:val="NoSpacing"/>
      </w:pPr>
      <w:r>
        <w:t>1) L ϵ NP</w:t>
      </w:r>
    </w:p>
    <w:p w:rsidR="00502530" w:rsidRDefault="00502530" w:rsidP="00502530">
      <w:pPr>
        <w:pStyle w:val="NoSpacing"/>
      </w:pPr>
      <w:r>
        <w:t>2) L’≤</w:t>
      </w:r>
      <w:r w:rsidRPr="00625F2F">
        <w:rPr>
          <w:vertAlign w:val="subscript"/>
        </w:rPr>
        <w:t>p</w:t>
      </w:r>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r>
        <w:t>ax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6" type="#_x0000_t75" style="width:41.95pt;height:15pt" o:ole="">
            <v:imagedata r:id="rId201" o:title=""/>
          </v:shape>
          <o:OLEObject Type="Embed" ProgID="Equation.DSMT4" ShapeID="_x0000_i1096" DrawAspect="Content" ObjectID="_1455701660" r:id="rId202"/>
        </w:object>
      </w:r>
    </w:p>
    <w:p w:rsidR="00502530" w:rsidRDefault="00502530" w:rsidP="00502530">
      <w:pPr>
        <w:pStyle w:val="NoSpacing"/>
      </w:pPr>
      <w:r>
        <w:t>P = NP? P ≠ NP? Is NP is solvable in polynomial time?</w:t>
      </w:r>
    </w:p>
    <w:p w:rsidR="00502530" w:rsidRDefault="00502530" w:rsidP="00502530">
      <w:pPr>
        <w:pStyle w:val="NoSpacing"/>
      </w:pPr>
      <w:r>
        <w:t>NPC: NP-complete</w:t>
      </w:r>
    </w:p>
    <w:p w:rsidR="00502530" w:rsidRDefault="00502530" w:rsidP="00502530">
      <w:pPr>
        <w:pStyle w:val="NoSpacing"/>
      </w:pPr>
      <w:r>
        <w:t>examples of NP problems: circuit satisfiability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Find an alg, A, that can verify L in polynomial time.</w:t>
      </w:r>
    </w:p>
    <w:p w:rsidR="00502530" w:rsidRDefault="00502530" w:rsidP="00502530">
      <w:pPr>
        <w:pStyle w:val="NoSpacing"/>
      </w:pPr>
      <w:r>
        <w:t>NPC ≤</w:t>
      </w:r>
      <w:r w:rsidRPr="003E12C8">
        <w:rPr>
          <w:vertAlign w:val="subscript"/>
        </w:rPr>
        <w:t>p</w:t>
      </w:r>
      <w:r>
        <w:t xml:space="preserve"> P</w:t>
      </w:r>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r>
        <w:t>length (x1,...xn) =&gt; O(n)</w:t>
      </w:r>
    </w:p>
    <w:p w:rsidR="00502530" w:rsidRDefault="00502530" w:rsidP="00502530">
      <w:pPr>
        <w:pStyle w:val="NoSpacing"/>
      </w:pPr>
    </w:p>
    <w:p w:rsidR="00502530" w:rsidRDefault="00502530" w:rsidP="00502530">
      <w:pPr>
        <w:pStyle w:val="NoSpacing"/>
      </w:pPr>
      <w:r>
        <w:t>e.g. Formula satisfiability (page 1079)</w:t>
      </w:r>
    </w:p>
    <w:p w:rsidR="00502530" w:rsidRDefault="00502530" w:rsidP="00502530">
      <w:pPr>
        <w:pStyle w:val="NoSpacing"/>
      </w:pPr>
      <w:r>
        <w:t>SAT ≤p P</w:t>
      </w:r>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r>
        <w:t>circuit {x ϵ {0,1}*, L satisfies the circuit</w:t>
      </w:r>
    </w:p>
    <w:p w:rsidR="00502530" w:rsidRDefault="00502530" w:rsidP="00502530">
      <w:pPr>
        <w:pStyle w:val="NoSpacing"/>
      </w:pPr>
      <w:r>
        <w:t>SAT{ϕ}: ϕ is satisfiable}</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L’ ≤p P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(u,v)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12,13</w:t>
      </w:r>
      <w:r>
        <w:tab/>
      </w:r>
      <w:r>
        <w:tab/>
        <w:t>11</w:t>
      </w:r>
    </w:p>
    <w:p w:rsidR="00502530" w:rsidRDefault="00502530" w:rsidP="00502530">
      <w:pPr>
        <w:pStyle w:val="NoSpacing"/>
      </w:pPr>
      <w:r>
        <w:t>9</w:t>
      </w:r>
      <w:r>
        <w:tab/>
      </w:r>
      <w:r>
        <w:tab/>
        <w:t>7,4</w:t>
      </w:r>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Height = logn</w:t>
      </w:r>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RECURSIVE-BUILD(A) split into 2 sub-problems (first/last half of A)</w:t>
      </w:r>
    </w:p>
    <w:p w:rsidR="00502530" w:rsidRDefault="00502530" w:rsidP="00502530">
      <w:pPr>
        <w:pStyle w:val="NoSpacing"/>
      </w:pPr>
      <w:r>
        <w:t>Conquer: Recursion of RECURSIVE-BUILD until size  1</w:t>
      </w:r>
    </w:p>
    <w:p w:rsidR="00502530" w:rsidRDefault="00502530" w:rsidP="00502530">
      <w:pPr>
        <w:pStyle w:val="NoSpacing"/>
      </w:pPr>
      <w:r>
        <w:t>Combine: MAX-HEAPIFY between the sub-problems, height</w:t>
      </w:r>
    </w:p>
    <w:p w:rsidR="00502530" w:rsidRDefault="00502530" w:rsidP="00502530">
      <w:pPr>
        <w:pStyle w:val="NoSpacing"/>
      </w:pPr>
      <w:r>
        <w:t>height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(V,E)</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r>
        <w:t>O(V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6816" w:rsidRDefault="00B16816" w:rsidP="00756214">
      <w:pPr>
        <w:spacing w:after="0" w:line="240" w:lineRule="auto"/>
      </w:pPr>
      <w:r>
        <w:separator/>
      </w:r>
    </w:p>
  </w:endnote>
  <w:endnote w:type="continuationSeparator" w:id="0">
    <w:p w:rsidR="00B16816" w:rsidRDefault="00B16816"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FA12CC" w:rsidRDefault="00FA12CC">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3B14F2">
              <w:rPr>
                <w:b/>
                <w:bCs/>
                <w:noProof/>
              </w:rPr>
              <w:t>37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3B14F2">
              <w:rPr>
                <w:b/>
                <w:bCs/>
                <w:noProof/>
              </w:rPr>
              <w:t>37</w:t>
            </w:r>
            <w:r>
              <w:rPr>
                <w:b/>
                <w:bCs/>
                <w:szCs w:val="24"/>
              </w:rPr>
              <w:fldChar w:fldCharType="end"/>
            </w:r>
          </w:p>
        </w:sdtContent>
      </w:sdt>
    </w:sdtContent>
  </w:sdt>
  <w:p w:rsidR="00FA12CC" w:rsidRDefault="00FA12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6816" w:rsidRDefault="00B16816" w:rsidP="00756214">
      <w:pPr>
        <w:spacing w:after="0" w:line="240" w:lineRule="auto"/>
      </w:pPr>
      <w:r>
        <w:separator/>
      </w:r>
    </w:p>
  </w:footnote>
  <w:footnote w:type="continuationSeparator" w:id="0">
    <w:p w:rsidR="00B16816" w:rsidRDefault="00B16816"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67B42C2"/>
    <w:multiLevelType w:val="hybridMultilevel"/>
    <w:tmpl w:val="846A65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CCE660D"/>
    <w:multiLevelType w:val="hybridMultilevel"/>
    <w:tmpl w:val="902439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55E5909"/>
    <w:multiLevelType w:val="hybridMultilevel"/>
    <w:tmpl w:val="E6D2B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56E45B7"/>
    <w:multiLevelType w:val="hybridMultilevel"/>
    <w:tmpl w:val="9E64D6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51F57D37"/>
    <w:multiLevelType w:val="hybridMultilevel"/>
    <w:tmpl w:val="01EAD5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57B50781"/>
    <w:multiLevelType w:val="hybridMultilevel"/>
    <w:tmpl w:val="1CE86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5E8C5CE1"/>
    <w:multiLevelType w:val="hybridMultilevel"/>
    <w:tmpl w:val="D0B2EC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7"/>
  </w:num>
  <w:num w:numId="4">
    <w:abstractNumId w:val="12"/>
  </w:num>
  <w:num w:numId="5">
    <w:abstractNumId w:val="20"/>
  </w:num>
  <w:num w:numId="6">
    <w:abstractNumId w:val="31"/>
  </w:num>
  <w:num w:numId="7">
    <w:abstractNumId w:val="19"/>
  </w:num>
  <w:num w:numId="8">
    <w:abstractNumId w:val="28"/>
  </w:num>
  <w:num w:numId="9">
    <w:abstractNumId w:val="39"/>
  </w:num>
  <w:num w:numId="10">
    <w:abstractNumId w:val="16"/>
  </w:num>
  <w:num w:numId="11">
    <w:abstractNumId w:val="37"/>
  </w:num>
  <w:num w:numId="12">
    <w:abstractNumId w:val="34"/>
  </w:num>
  <w:num w:numId="13">
    <w:abstractNumId w:val="25"/>
  </w:num>
  <w:num w:numId="14">
    <w:abstractNumId w:val="26"/>
  </w:num>
  <w:num w:numId="15">
    <w:abstractNumId w:val="38"/>
  </w:num>
  <w:num w:numId="16">
    <w:abstractNumId w:val="15"/>
  </w:num>
  <w:num w:numId="17">
    <w:abstractNumId w:val="33"/>
  </w:num>
  <w:num w:numId="18">
    <w:abstractNumId w:val="13"/>
  </w:num>
  <w:num w:numId="19">
    <w:abstractNumId w:val="35"/>
  </w:num>
  <w:num w:numId="20">
    <w:abstractNumId w:val="36"/>
  </w:num>
  <w:num w:numId="21">
    <w:abstractNumId w:val="30"/>
  </w:num>
  <w:num w:numId="22">
    <w:abstractNumId w:val="14"/>
  </w:num>
  <w:num w:numId="23">
    <w:abstractNumId w:val="18"/>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32"/>
  </w:num>
  <w:num w:numId="36">
    <w:abstractNumId w:val="21"/>
  </w:num>
  <w:num w:numId="37">
    <w:abstractNumId w:val="11"/>
  </w:num>
  <w:num w:numId="38">
    <w:abstractNumId w:val="29"/>
  </w:num>
  <w:num w:numId="39">
    <w:abstractNumId w:val="22"/>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16D1E"/>
    <w:rsid w:val="0005166A"/>
    <w:rsid w:val="00062BCE"/>
    <w:rsid w:val="00063A92"/>
    <w:rsid w:val="00063C21"/>
    <w:rsid w:val="00066521"/>
    <w:rsid w:val="000769AD"/>
    <w:rsid w:val="000772BC"/>
    <w:rsid w:val="0008111A"/>
    <w:rsid w:val="000853BD"/>
    <w:rsid w:val="00091F3F"/>
    <w:rsid w:val="000A1F30"/>
    <w:rsid w:val="000A230C"/>
    <w:rsid w:val="000B534B"/>
    <w:rsid w:val="000B7142"/>
    <w:rsid w:val="000D44F6"/>
    <w:rsid w:val="00113BB2"/>
    <w:rsid w:val="001172DA"/>
    <w:rsid w:val="00121660"/>
    <w:rsid w:val="00134441"/>
    <w:rsid w:val="0014747D"/>
    <w:rsid w:val="00160583"/>
    <w:rsid w:val="00163766"/>
    <w:rsid w:val="00165A25"/>
    <w:rsid w:val="001879AE"/>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41C3"/>
    <w:rsid w:val="002756C3"/>
    <w:rsid w:val="00282695"/>
    <w:rsid w:val="00290E34"/>
    <w:rsid w:val="002932A3"/>
    <w:rsid w:val="002A3FE4"/>
    <w:rsid w:val="002B105D"/>
    <w:rsid w:val="002B2346"/>
    <w:rsid w:val="002B4C0F"/>
    <w:rsid w:val="002C288B"/>
    <w:rsid w:val="002C36CF"/>
    <w:rsid w:val="002C393B"/>
    <w:rsid w:val="002D03E7"/>
    <w:rsid w:val="002D43A6"/>
    <w:rsid w:val="002E4543"/>
    <w:rsid w:val="002F37E7"/>
    <w:rsid w:val="002F44CE"/>
    <w:rsid w:val="00306A61"/>
    <w:rsid w:val="00320563"/>
    <w:rsid w:val="003245B4"/>
    <w:rsid w:val="0032789D"/>
    <w:rsid w:val="0033310B"/>
    <w:rsid w:val="00334232"/>
    <w:rsid w:val="00345728"/>
    <w:rsid w:val="00350929"/>
    <w:rsid w:val="00360758"/>
    <w:rsid w:val="00367F5C"/>
    <w:rsid w:val="0038202E"/>
    <w:rsid w:val="0038390C"/>
    <w:rsid w:val="0039761C"/>
    <w:rsid w:val="003A0CAE"/>
    <w:rsid w:val="003A59BC"/>
    <w:rsid w:val="003A6FF3"/>
    <w:rsid w:val="003B14F2"/>
    <w:rsid w:val="003C0F7B"/>
    <w:rsid w:val="003D305B"/>
    <w:rsid w:val="003D4597"/>
    <w:rsid w:val="003D7F5A"/>
    <w:rsid w:val="003E12C8"/>
    <w:rsid w:val="003F1876"/>
    <w:rsid w:val="00400BCD"/>
    <w:rsid w:val="00402A12"/>
    <w:rsid w:val="00403353"/>
    <w:rsid w:val="00404D8C"/>
    <w:rsid w:val="0041225C"/>
    <w:rsid w:val="00421872"/>
    <w:rsid w:val="00430BE2"/>
    <w:rsid w:val="0043115C"/>
    <w:rsid w:val="00433613"/>
    <w:rsid w:val="004418F3"/>
    <w:rsid w:val="00444666"/>
    <w:rsid w:val="00445EDB"/>
    <w:rsid w:val="004521E2"/>
    <w:rsid w:val="004604F4"/>
    <w:rsid w:val="00461127"/>
    <w:rsid w:val="00467EC6"/>
    <w:rsid w:val="0048430F"/>
    <w:rsid w:val="00494356"/>
    <w:rsid w:val="00494402"/>
    <w:rsid w:val="00496D68"/>
    <w:rsid w:val="004A1963"/>
    <w:rsid w:val="004A2B1C"/>
    <w:rsid w:val="004B5252"/>
    <w:rsid w:val="004B6A47"/>
    <w:rsid w:val="004C3A2F"/>
    <w:rsid w:val="004C5848"/>
    <w:rsid w:val="004D4088"/>
    <w:rsid w:val="004D5738"/>
    <w:rsid w:val="004E1D04"/>
    <w:rsid w:val="004E3EEA"/>
    <w:rsid w:val="004F338F"/>
    <w:rsid w:val="00500DF3"/>
    <w:rsid w:val="00502530"/>
    <w:rsid w:val="005044AC"/>
    <w:rsid w:val="00525182"/>
    <w:rsid w:val="00525319"/>
    <w:rsid w:val="005255D2"/>
    <w:rsid w:val="00535BFD"/>
    <w:rsid w:val="00536B36"/>
    <w:rsid w:val="00540F9C"/>
    <w:rsid w:val="005465A9"/>
    <w:rsid w:val="005560C7"/>
    <w:rsid w:val="0056403C"/>
    <w:rsid w:val="005679BA"/>
    <w:rsid w:val="00570AAA"/>
    <w:rsid w:val="005715E3"/>
    <w:rsid w:val="00571A67"/>
    <w:rsid w:val="00573515"/>
    <w:rsid w:val="00575F2E"/>
    <w:rsid w:val="00577068"/>
    <w:rsid w:val="00585037"/>
    <w:rsid w:val="00586C77"/>
    <w:rsid w:val="005A489B"/>
    <w:rsid w:val="005B3619"/>
    <w:rsid w:val="005B460D"/>
    <w:rsid w:val="005C093B"/>
    <w:rsid w:val="005D18ED"/>
    <w:rsid w:val="005D4329"/>
    <w:rsid w:val="005D5493"/>
    <w:rsid w:val="005E1A8B"/>
    <w:rsid w:val="005E343E"/>
    <w:rsid w:val="005E4C03"/>
    <w:rsid w:val="005E786A"/>
    <w:rsid w:val="005F5E83"/>
    <w:rsid w:val="00605805"/>
    <w:rsid w:val="006101A7"/>
    <w:rsid w:val="006119B2"/>
    <w:rsid w:val="00611B51"/>
    <w:rsid w:val="00613566"/>
    <w:rsid w:val="00613F88"/>
    <w:rsid w:val="00615B58"/>
    <w:rsid w:val="0062434E"/>
    <w:rsid w:val="00625F2F"/>
    <w:rsid w:val="006365D2"/>
    <w:rsid w:val="00637418"/>
    <w:rsid w:val="00651946"/>
    <w:rsid w:val="00652CB7"/>
    <w:rsid w:val="00660F41"/>
    <w:rsid w:val="006644DE"/>
    <w:rsid w:val="006867DD"/>
    <w:rsid w:val="00691241"/>
    <w:rsid w:val="00692B24"/>
    <w:rsid w:val="00692F34"/>
    <w:rsid w:val="006A53DE"/>
    <w:rsid w:val="006A6C03"/>
    <w:rsid w:val="006A6EC0"/>
    <w:rsid w:val="006B56CE"/>
    <w:rsid w:val="006B7D44"/>
    <w:rsid w:val="006C32FF"/>
    <w:rsid w:val="006C4F92"/>
    <w:rsid w:val="006D46F2"/>
    <w:rsid w:val="006E12F7"/>
    <w:rsid w:val="006F09D1"/>
    <w:rsid w:val="006F14BE"/>
    <w:rsid w:val="00710E9B"/>
    <w:rsid w:val="00712645"/>
    <w:rsid w:val="00715053"/>
    <w:rsid w:val="007150B3"/>
    <w:rsid w:val="0072020F"/>
    <w:rsid w:val="00744838"/>
    <w:rsid w:val="00751F02"/>
    <w:rsid w:val="00756214"/>
    <w:rsid w:val="007630A9"/>
    <w:rsid w:val="00797578"/>
    <w:rsid w:val="007B52C5"/>
    <w:rsid w:val="007C07C3"/>
    <w:rsid w:val="007C5FE6"/>
    <w:rsid w:val="007C6A0A"/>
    <w:rsid w:val="007D17EC"/>
    <w:rsid w:val="007D3BAE"/>
    <w:rsid w:val="007D47A5"/>
    <w:rsid w:val="007D7702"/>
    <w:rsid w:val="007E2542"/>
    <w:rsid w:val="007E7FE6"/>
    <w:rsid w:val="007F1C48"/>
    <w:rsid w:val="007F4DA8"/>
    <w:rsid w:val="00800588"/>
    <w:rsid w:val="00802AA5"/>
    <w:rsid w:val="00806C7D"/>
    <w:rsid w:val="00831200"/>
    <w:rsid w:val="008428CE"/>
    <w:rsid w:val="00855118"/>
    <w:rsid w:val="00856902"/>
    <w:rsid w:val="00866005"/>
    <w:rsid w:val="00866734"/>
    <w:rsid w:val="00871F00"/>
    <w:rsid w:val="008735B1"/>
    <w:rsid w:val="00880F28"/>
    <w:rsid w:val="00893C7B"/>
    <w:rsid w:val="008A7CBE"/>
    <w:rsid w:val="008C43F7"/>
    <w:rsid w:val="008D3FBA"/>
    <w:rsid w:val="008D750B"/>
    <w:rsid w:val="008F5863"/>
    <w:rsid w:val="00903AC8"/>
    <w:rsid w:val="009145D4"/>
    <w:rsid w:val="00926770"/>
    <w:rsid w:val="009271A6"/>
    <w:rsid w:val="00933464"/>
    <w:rsid w:val="00953AB6"/>
    <w:rsid w:val="009579D5"/>
    <w:rsid w:val="00957B1C"/>
    <w:rsid w:val="00960055"/>
    <w:rsid w:val="00966287"/>
    <w:rsid w:val="00967912"/>
    <w:rsid w:val="00972070"/>
    <w:rsid w:val="009764E2"/>
    <w:rsid w:val="00976A68"/>
    <w:rsid w:val="00980613"/>
    <w:rsid w:val="00980A3F"/>
    <w:rsid w:val="00987B9F"/>
    <w:rsid w:val="00993D25"/>
    <w:rsid w:val="009A61FA"/>
    <w:rsid w:val="009A6BFD"/>
    <w:rsid w:val="009B0C8D"/>
    <w:rsid w:val="009C0043"/>
    <w:rsid w:val="009C360F"/>
    <w:rsid w:val="009C6A3F"/>
    <w:rsid w:val="009D0310"/>
    <w:rsid w:val="009D1920"/>
    <w:rsid w:val="009D4F48"/>
    <w:rsid w:val="009E1507"/>
    <w:rsid w:val="009E242E"/>
    <w:rsid w:val="009E40D0"/>
    <w:rsid w:val="009F381F"/>
    <w:rsid w:val="009F62E5"/>
    <w:rsid w:val="00A02975"/>
    <w:rsid w:val="00A1190C"/>
    <w:rsid w:val="00A12314"/>
    <w:rsid w:val="00A23AD3"/>
    <w:rsid w:val="00A24093"/>
    <w:rsid w:val="00A25028"/>
    <w:rsid w:val="00A2560D"/>
    <w:rsid w:val="00A40B9A"/>
    <w:rsid w:val="00A44A2C"/>
    <w:rsid w:val="00A51796"/>
    <w:rsid w:val="00A526FE"/>
    <w:rsid w:val="00A64045"/>
    <w:rsid w:val="00A710F8"/>
    <w:rsid w:val="00A7254B"/>
    <w:rsid w:val="00A72F14"/>
    <w:rsid w:val="00A73397"/>
    <w:rsid w:val="00A7584C"/>
    <w:rsid w:val="00A76796"/>
    <w:rsid w:val="00A852F7"/>
    <w:rsid w:val="00A91405"/>
    <w:rsid w:val="00A953F1"/>
    <w:rsid w:val="00A96D09"/>
    <w:rsid w:val="00AA6E3E"/>
    <w:rsid w:val="00AB0BAC"/>
    <w:rsid w:val="00AB40D7"/>
    <w:rsid w:val="00AC0FDD"/>
    <w:rsid w:val="00AC5AA9"/>
    <w:rsid w:val="00AC61F2"/>
    <w:rsid w:val="00AD03F4"/>
    <w:rsid w:val="00AE69C9"/>
    <w:rsid w:val="00AE6A52"/>
    <w:rsid w:val="00AF41C2"/>
    <w:rsid w:val="00AF4CD5"/>
    <w:rsid w:val="00B10CF2"/>
    <w:rsid w:val="00B145FA"/>
    <w:rsid w:val="00B14C9C"/>
    <w:rsid w:val="00B16440"/>
    <w:rsid w:val="00B16816"/>
    <w:rsid w:val="00B27437"/>
    <w:rsid w:val="00B30FBE"/>
    <w:rsid w:val="00B314C3"/>
    <w:rsid w:val="00B3364D"/>
    <w:rsid w:val="00B37C84"/>
    <w:rsid w:val="00B53F77"/>
    <w:rsid w:val="00B64CEB"/>
    <w:rsid w:val="00B650E2"/>
    <w:rsid w:val="00B66ED2"/>
    <w:rsid w:val="00B7139C"/>
    <w:rsid w:val="00B71FB1"/>
    <w:rsid w:val="00B85B73"/>
    <w:rsid w:val="00B905F7"/>
    <w:rsid w:val="00B90D91"/>
    <w:rsid w:val="00BB532C"/>
    <w:rsid w:val="00BB7A97"/>
    <w:rsid w:val="00BD0B4E"/>
    <w:rsid w:val="00BD3064"/>
    <w:rsid w:val="00BD310B"/>
    <w:rsid w:val="00BD75E4"/>
    <w:rsid w:val="00BE2C20"/>
    <w:rsid w:val="00BE2F60"/>
    <w:rsid w:val="00BE71AC"/>
    <w:rsid w:val="00C00572"/>
    <w:rsid w:val="00C11320"/>
    <w:rsid w:val="00C30633"/>
    <w:rsid w:val="00C32528"/>
    <w:rsid w:val="00C42D6D"/>
    <w:rsid w:val="00C475DC"/>
    <w:rsid w:val="00C47BB3"/>
    <w:rsid w:val="00C70F6E"/>
    <w:rsid w:val="00C74345"/>
    <w:rsid w:val="00C86507"/>
    <w:rsid w:val="00C9033F"/>
    <w:rsid w:val="00C95157"/>
    <w:rsid w:val="00C96949"/>
    <w:rsid w:val="00CB108A"/>
    <w:rsid w:val="00CC1382"/>
    <w:rsid w:val="00CC6A4C"/>
    <w:rsid w:val="00CE332F"/>
    <w:rsid w:val="00CE6623"/>
    <w:rsid w:val="00CF6F58"/>
    <w:rsid w:val="00D03D8D"/>
    <w:rsid w:val="00D04DF1"/>
    <w:rsid w:val="00D07D13"/>
    <w:rsid w:val="00D154C7"/>
    <w:rsid w:val="00D32343"/>
    <w:rsid w:val="00D332FB"/>
    <w:rsid w:val="00D42B33"/>
    <w:rsid w:val="00D44B21"/>
    <w:rsid w:val="00D51515"/>
    <w:rsid w:val="00D662A1"/>
    <w:rsid w:val="00DA1ED5"/>
    <w:rsid w:val="00DA26FF"/>
    <w:rsid w:val="00DA7A12"/>
    <w:rsid w:val="00DC7920"/>
    <w:rsid w:val="00DD01DB"/>
    <w:rsid w:val="00DE2409"/>
    <w:rsid w:val="00DE32B1"/>
    <w:rsid w:val="00DE503D"/>
    <w:rsid w:val="00DF4971"/>
    <w:rsid w:val="00E0001A"/>
    <w:rsid w:val="00E036E6"/>
    <w:rsid w:val="00E04D00"/>
    <w:rsid w:val="00E20667"/>
    <w:rsid w:val="00E209B1"/>
    <w:rsid w:val="00E26009"/>
    <w:rsid w:val="00E3619E"/>
    <w:rsid w:val="00E42CF8"/>
    <w:rsid w:val="00E51676"/>
    <w:rsid w:val="00E536D6"/>
    <w:rsid w:val="00E53BD5"/>
    <w:rsid w:val="00E53BF0"/>
    <w:rsid w:val="00E6665A"/>
    <w:rsid w:val="00E93903"/>
    <w:rsid w:val="00EA3F85"/>
    <w:rsid w:val="00EB5781"/>
    <w:rsid w:val="00ED0844"/>
    <w:rsid w:val="00ED478C"/>
    <w:rsid w:val="00EE49AF"/>
    <w:rsid w:val="00EE609E"/>
    <w:rsid w:val="00EE6951"/>
    <w:rsid w:val="00F048A5"/>
    <w:rsid w:val="00F108DE"/>
    <w:rsid w:val="00F12507"/>
    <w:rsid w:val="00F23AC1"/>
    <w:rsid w:val="00F4269B"/>
    <w:rsid w:val="00F42D7D"/>
    <w:rsid w:val="00F503E2"/>
    <w:rsid w:val="00F54DF7"/>
    <w:rsid w:val="00F612FA"/>
    <w:rsid w:val="00F645D8"/>
    <w:rsid w:val="00F67C5E"/>
    <w:rsid w:val="00F729BF"/>
    <w:rsid w:val="00F74F53"/>
    <w:rsid w:val="00F92C19"/>
    <w:rsid w:val="00F93171"/>
    <w:rsid w:val="00FA0428"/>
    <w:rsid w:val="00FA12CC"/>
    <w:rsid w:val="00FA649B"/>
    <w:rsid w:val="00FA69A6"/>
    <w:rsid w:val="00FA6DA3"/>
    <w:rsid w:val="00FC361B"/>
    <w:rsid w:val="00FC4097"/>
    <w:rsid w:val="00FC7A4A"/>
    <w:rsid w:val="00FD791F"/>
    <w:rsid w:val="00FE0996"/>
    <w:rsid w:val="00FE44C1"/>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image" Target="media/image76.png"/><Relationship Id="rId170" Type="http://schemas.openxmlformats.org/officeDocument/2006/relationships/hyperlink" Target="http://upload.wikimedia.org/wikipedia/commons/5/57/Dijkstra_Animation.gif" TargetMode="External"/><Relationship Id="rId191" Type="http://schemas.openxmlformats.org/officeDocument/2006/relationships/hyperlink" Target="http://ocw.mit.edu/courses/electrical-engineering-and-computer-science/6-006-introduction-to-algorithms-fall-2011/lecture-videos/MIT6_006F11_lec23.pdf" TargetMode="External"/><Relationship Id="rId205" Type="http://schemas.openxmlformats.org/officeDocument/2006/relationships/footer" Target="footer1.xml"/><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hyperlink" Target="http://www.cs.uiuc.edu/~jeffe/teaching/algorithms/notes/05-dynprog.pdf" TargetMode="External"/><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image" Target="media/image77.wmf"/><Relationship Id="rId165" Type="http://schemas.openxmlformats.org/officeDocument/2006/relationships/image" Target="media/image81.png"/><Relationship Id="rId181" Type="http://schemas.openxmlformats.org/officeDocument/2006/relationships/oleObject" Target="embeddings/oleObject65.bin"/><Relationship Id="rId186" Type="http://schemas.openxmlformats.org/officeDocument/2006/relationships/image" Target="media/image97.wmf"/><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image" Target="media/image72.wmf"/><Relationship Id="rId155" Type="http://schemas.openxmlformats.org/officeDocument/2006/relationships/hyperlink" Target="https://upload.wikimedia.org/wikipedia/commons/7/7f/Depth-First-Search.gif" TargetMode="External"/><Relationship Id="rId171" Type="http://schemas.openxmlformats.org/officeDocument/2006/relationships/image" Target="media/image86.gif"/><Relationship Id="rId176" Type="http://schemas.openxmlformats.org/officeDocument/2006/relationships/oleObject" Target="embeddings/oleObject64.bin"/><Relationship Id="rId192" Type="http://schemas.openxmlformats.org/officeDocument/2006/relationships/image" Target="media/image100.png"/><Relationship Id="rId197" Type="http://schemas.openxmlformats.org/officeDocument/2006/relationships/hyperlink" Target="https://en.wikipedia.org/wiki/Hamiltonian_path" TargetMode="External"/><Relationship Id="rId206" Type="http://schemas.openxmlformats.org/officeDocument/2006/relationships/fontTable" Target="fontTable.xml"/><Relationship Id="rId201" Type="http://schemas.openxmlformats.org/officeDocument/2006/relationships/image" Target="media/image105.wmf"/><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oleObject" Target="embeddings/oleObject63.bin"/><Relationship Id="rId166" Type="http://schemas.openxmlformats.org/officeDocument/2006/relationships/image" Target="media/image82.png"/><Relationship Id="rId182" Type="http://schemas.openxmlformats.org/officeDocument/2006/relationships/image" Target="media/image95.wmf"/><Relationship Id="rId187" Type="http://schemas.openxmlformats.org/officeDocument/2006/relationships/oleObject" Target="embeddings/oleObject68.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oleObject" Target="embeddings/oleObject60.bin"/><Relationship Id="rId156" Type="http://schemas.openxmlformats.org/officeDocument/2006/relationships/image" Target="media/image74.png"/><Relationship Id="rId177" Type="http://schemas.openxmlformats.org/officeDocument/2006/relationships/image" Target="media/image91.png"/><Relationship Id="rId198" Type="http://schemas.openxmlformats.org/officeDocument/2006/relationships/image" Target="media/image103.png"/><Relationship Id="rId172" Type="http://schemas.openxmlformats.org/officeDocument/2006/relationships/image" Target="media/image87.png"/><Relationship Id="rId193" Type="http://schemas.openxmlformats.org/officeDocument/2006/relationships/image" Target="media/image101.wmf"/><Relationship Id="rId202" Type="http://schemas.openxmlformats.org/officeDocument/2006/relationships/oleObject" Target="embeddings/oleObject72.bin"/><Relationship Id="rId207" Type="http://schemas.openxmlformats.org/officeDocument/2006/relationships/theme" Target="theme/theme1.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3.png"/><Relationship Id="rId188" Type="http://schemas.openxmlformats.org/officeDocument/2006/relationships/image" Target="media/image98.png"/><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78.png"/><Relationship Id="rId183"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oleObject" Target="embeddings/oleObject62.bin"/><Relationship Id="rId178" Type="http://schemas.openxmlformats.org/officeDocument/2006/relationships/image" Target="media/image92.png"/><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hyperlink" Target="https://upload.wikimedia.org/wikipedia/commons/4/46/Animated_BFS.gif" TargetMode="External"/><Relationship Id="rId173" Type="http://schemas.openxmlformats.org/officeDocument/2006/relationships/image" Target="media/image88.png"/><Relationship Id="rId194" Type="http://schemas.openxmlformats.org/officeDocument/2006/relationships/oleObject" Target="embeddings/oleObject69.bin"/><Relationship Id="rId199" Type="http://schemas.openxmlformats.org/officeDocument/2006/relationships/image" Target="media/image104.wmf"/><Relationship Id="rId203" Type="http://schemas.openxmlformats.org/officeDocument/2006/relationships/image" Target="media/image106.png"/><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79.png"/><Relationship Id="rId184" Type="http://schemas.openxmlformats.org/officeDocument/2006/relationships/image" Target="media/image96.wmf"/><Relationship Id="rId189" Type="http://schemas.openxmlformats.org/officeDocument/2006/relationships/hyperlink" Target="https://en.wikipedia.org/wiki/Bipartite_graph" TargetMode="External"/><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5.png"/><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image" Target="media/image73.png"/><Relationship Id="rId174" Type="http://schemas.openxmlformats.org/officeDocument/2006/relationships/image" Target="media/image89.png"/><Relationship Id="rId179" Type="http://schemas.openxmlformats.org/officeDocument/2006/relationships/image" Target="media/image93.png"/><Relationship Id="rId195" Type="http://schemas.openxmlformats.org/officeDocument/2006/relationships/image" Target="media/image102.wmf"/><Relationship Id="rId190" Type="http://schemas.openxmlformats.org/officeDocument/2006/relationships/image" Target="media/image99.png"/><Relationship Id="rId204" Type="http://schemas.openxmlformats.org/officeDocument/2006/relationships/image" Target="media/image107.png"/><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0.png"/><Relationship Id="rId169" Type="http://schemas.openxmlformats.org/officeDocument/2006/relationships/image" Target="media/image85.png"/><Relationship Id="rId185" Type="http://schemas.openxmlformats.org/officeDocument/2006/relationships/oleObject" Target="embeddings/oleObject67.bin"/><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image" Target="media/image94.wmf"/><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oleObject" Target="embeddings/oleObject61.bin"/><Relationship Id="rId175" Type="http://schemas.openxmlformats.org/officeDocument/2006/relationships/image" Target="media/image90.wmf"/><Relationship Id="rId196" Type="http://schemas.openxmlformats.org/officeDocument/2006/relationships/oleObject" Target="embeddings/oleObject70.bin"/><Relationship Id="rId200" Type="http://schemas.openxmlformats.org/officeDocument/2006/relationships/oleObject" Target="embeddings/oleObject7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182B0-77B6-4A86-AA5F-CD5E514D8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1751</TotalTime>
  <Pages>20</Pages>
  <Words>6443</Words>
  <Characters>29575</Characters>
  <Application>Microsoft Office Word</Application>
  <DocSecurity>0</DocSecurity>
  <Lines>1408</Lines>
  <Paragraphs>1059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90</cp:revision>
  <cp:lastPrinted>2014-02-07T15:36:00Z</cp:lastPrinted>
  <dcterms:created xsi:type="dcterms:W3CDTF">2014-01-08T15:06:00Z</dcterms:created>
  <dcterms:modified xsi:type="dcterms:W3CDTF">2014-03-07T17:43:00Z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