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End w:id="0"/>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540F9C" w:rsidRDefault="00B650E2" w:rsidP="00540F9C">
      <w:pPr>
        <w:pStyle w:val="NoSpacing"/>
      </w:pPr>
      <w:r>
        <w:rPr>
          <w:i/>
        </w:rPr>
        <w:t>Math objects m</w:t>
      </w:r>
      <w:r w:rsidR="003D305B">
        <w:rPr>
          <w:i/>
        </w:rPr>
        <w:t xml:space="preserve">ade using </w:t>
      </w:r>
      <w:hyperlink r:id="rId9" w:history="1">
        <w:proofErr w:type="spellStart"/>
        <w:r w:rsidR="003D305B" w:rsidRPr="009C360F">
          <w:rPr>
            <w:rStyle w:val="Hyperlink"/>
            <w:i/>
          </w:rPr>
          <w:t>MathType</w:t>
        </w:r>
        <w:proofErr w:type="spellEnd"/>
      </w:hyperlink>
      <w:r>
        <w:rPr>
          <w:i/>
        </w:rPr>
        <w:t xml:space="preserve">; graphs made using </w:t>
      </w:r>
      <w:hyperlink r:id="rId10" w:history="1">
        <w:proofErr w:type="spellStart"/>
        <w:r w:rsidRPr="00B650E2">
          <w:rPr>
            <w:rStyle w:val="Hyperlink"/>
            <w:i/>
          </w:rPr>
          <w:t>Winplot</w:t>
        </w:r>
        <w:proofErr w:type="spellEnd"/>
      </w:hyperlink>
      <w:r>
        <w:rPr>
          <w:i/>
        </w:rPr>
        <w:t>.</w:t>
      </w:r>
      <w:r w:rsidR="00540F9C" w:rsidRPr="00540F9C">
        <w:t xml:space="preserve"> </w:t>
      </w:r>
    </w:p>
    <w:p w:rsidR="00540F9C" w:rsidRDefault="00540F9C" w:rsidP="00540F9C">
      <w:pPr>
        <w:pStyle w:val="NoSpacing"/>
      </w:pPr>
    </w:p>
    <w:p w:rsidR="003D305B" w:rsidRPr="00540F9C" w:rsidRDefault="00540F9C" w:rsidP="00540F9C">
      <w:pPr>
        <w:pStyle w:val="NoSpacing"/>
      </w:pPr>
      <w:r>
        <w:t xml:space="preserve">Please join </w:t>
      </w:r>
      <w:proofErr w:type="spellStart"/>
      <w:r>
        <w:t>GitHub</w:t>
      </w:r>
      <w:proofErr w:type="spellEnd"/>
      <w:r>
        <w:t xml:space="preserve"> and contribute to this document. There is a guide on how to do this on my </w:t>
      </w:r>
      <w:proofErr w:type="spellStart"/>
      <w:r>
        <w:t>GitHub</w:t>
      </w:r>
      <w:proofErr w:type="spellEnd"/>
      <w:r>
        <w:t>.</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BB532C"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80050327" w:history="1">
            <w:r w:rsidR="00BB532C" w:rsidRPr="00AB43D1">
              <w:rPr>
                <w:rStyle w:val="Hyperlink"/>
                <w:noProof/>
              </w:rPr>
              <w:t>Chapter 1</w:t>
            </w:r>
            <w:r w:rsidR="00BB532C">
              <w:rPr>
                <w:noProof/>
                <w:webHidden/>
              </w:rPr>
              <w:tab/>
            </w:r>
            <w:r w:rsidR="00BB532C">
              <w:rPr>
                <w:noProof/>
                <w:webHidden/>
              </w:rPr>
              <w:fldChar w:fldCharType="begin"/>
            </w:r>
            <w:r w:rsidR="00BB532C">
              <w:rPr>
                <w:noProof/>
                <w:webHidden/>
              </w:rPr>
              <w:instrText xml:space="preserve"> PAGEREF _Toc380050327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28" w:history="1">
            <w:r w:rsidR="00BB532C" w:rsidRPr="00AB43D1">
              <w:rPr>
                <w:rStyle w:val="Hyperlink"/>
                <w:noProof/>
              </w:rPr>
              <w:t>Algorithm correctness</w:t>
            </w:r>
            <w:r w:rsidR="00BB532C">
              <w:rPr>
                <w:noProof/>
                <w:webHidden/>
              </w:rPr>
              <w:tab/>
            </w:r>
            <w:r w:rsidR="00BB532C">
              <w:rPr>
                <w:noProof/>
                <w:webHidden/>
              </w:rPr>
              <w:fldChar w:fldCharType="begin"/>
            </w:r>
            <w:r w:rsidR="00BB532C">
              <w:rPr>
                <w:noProof/>
                <w:webHidden/>
              </w:rPr>
              <w:instrText xml:space="preserve"> PAGEREF _Toc380050328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29" w:history="1">
            <w:r w:rsidR="00BB532C" w:rsidRPr="00AB43D1">
              <w:rPr>
                <w:rStyle w:val="Hyperlink"/>
                <w:noProof/>
              </w:rPr>
              <w:t>Chapter 2</w:t>
            </w:r>
            <w:r w:rsidR="00BB532C">
              <w:rPr>
                <w:noProof/>
                <w:webHidden/>
              </w:rPr>
              <w:tab/>
            </w:r>
            <w:r w:rsidR="00BB532C">
              <w:rPr>
                <w:noProof/>
                <w:webHidden/>
              </w:rPr>
              <w:fldChar w:fldCharType="begin"/>
            </w:r>
            <w:r w:rsidR="00BB532C">
              <w:rPr>
                <w:noProof/>
                <w:webHidden/>
              </w:rPr>
              <w:instrText xml:space="preserve"> PAGEREF _Toc380050329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30" w:history="1">
            <w:r w:rsidR="00BB532C" w:rsidRPr="00AB43D1">
              <w:rPr>
                <w:rStyle w:val="Hyperlink"/>
                <w:noProof/>
              </w:rPr>
              <w:t>Insertion Sort</w:t>
            </w:r>
            <w:r w:rsidR="00BB532C">
              <w:rPr>
                <w:noProof/>
                <w:webHidden/>
              </w:rPr>
              <w:tab/>
            </w:r>
            <w:r w:rsidR="00BB532C">
              <w:rPr>
                <w:noProof/>
                <w:webHidden/>
              </w:rPr>
              <w:fldChar w:fldCharType="begin"/>
            </w:r>
            <w:r w:rsidR="00BB532C">
              <w:rPr>
                <w:noProof/>
                <w:webHidden/>
              </w:rPr>
              <w:instrText xml:space="preserve"> PAGEREF _Toc380050330 \h </w:instrText>
            </w:r>
            <w:r w:rsidR="00BB532C">
              <w:rPr>
                <w:noProof/>
                <w:webHidden/>
              </w:rPr>
            </w:r>
            <w:r w:rsidR="00BB532C">
              <w:rPr>
                <w:noProof/>
                <w:webHidden/>
              </w:rPr>
              <w:fldChar w:fldCharType="separate"/>
            </w:r>
            <w:r w:rsidR="00BB532C">
              <w:rPr>
                <w:noProof/>
                <w:webHidden/>
              </w:rPr>
              <w:t>3</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31" w:history="1">
            <w:r w:rsidR="00BB532C" w:rsidRPr="00AB43D1">
              <w:rPr>
                <w:rStyle w:val="Hyperlink"/>
                <w:noProof/>
              </w:rPr>
              <w:t>2.3 − Merge Sort</w:t>
            </w:r>
            <w:r w:rsidR="00BB532C">
              <w:rPr>
                <w:noProof/>
                <w:webHidden/>
              </w:rPr>
              <w:tab/>
            </w:r>
            <w:r w:rsidR="00BB532C">
              <w:rPr>
                <w:noProof/>
                <w:webHidden/>
              </w:rPr>
              <w:fldChar w:fldCharType="begin"/>
            </w:r>
            <w:r w:rsidR="00BB532C">
              <w:rPr>
                <w:noProof/>
                <w:webHidden/>
              </w:rPr>
              <w:instrText xml:space="preserve"> PAGEREF _Toc380050331 \h </w:instrText>
            </w:r>
            <w:r w:rsidR="00BB532C">
              <w:rPr>
                <w:noProof/>
                <w:webHidden/>
              </w:rPr>
            </w:r>
            <w:r w:rsidR="00BB532C">
              <w:rPr>
                <w:noProof/>
                <w:webHidden/>
              </w:rPr>
              <w:fldChar w:fldCharType="separate"/>
            </w:r>
            <w:r w:rsidR="00BB532C">
              <w:rPr>
                <w:noProof/>
                <w:webHidden/>
              </w:rPr>
              <w:t>4</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32" w:history="1">
            <w:r w:rsidR="00BB532C" w:rsidRPr="00AB43D1">
              <w:rPr>
                <w:rStyle w:val="Hyperlink"/>
                <w:noProof/>
              </w:rPr>
              <w:t>Recurrence Relationships</w:t>
            </w:r>
            <w:r w:rsidR="00BB532C">
              <w:rPr>
                <w:noProof/>
                <w:webHidden/>
              </w:rPr>
              <w:tab/>
            </w:r>
            <w:r w:rsidR="00BB532C">
              <w:rPr>
                <w:noProof/>
                <w:webHidden/>
              </w:rPr>
              <w:fldChar w:fldCharType="begin"/>
            </w:r>
            <w:r w:rsidR="00BB532C">
              <w:rPr>
                <w:noProof/>
                <w:webHidden/>
              </w:rPr>
              <w:instrText xml:space="preserve"> PAGEREF _Toc380050332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33" w:history="1">
            <w:r w:rsidR="00BB532C" w:rsidRPr="00AB43D1">
              <w:rPr>
                <w:rStyle w:val="Hyperlink"/>
                <w:noProof/>
              </w:rPr>
              <w:t>Chapter 3</w:t>
            </w:r>
            <w:r w:rsidR="00BB532C">
              <w:rPr>
                <w:noProof/>
                <w:webHidden/>
              </w:rPr>
              <w:tab/>
            </w:r>
            <w:r w:rsidR="00BB532C">
              <w:rPr>
                <w:noProof/>
                <w:webHidden/>
              </w:rPr>
              <w:fldChar w:fldCharType="begin"/>
            </w:r>
            <w:r w:rsidR="00BB532C">
              <w:rPr>
                <w:noProof/>
                <w:webHidden/>
              </w:rPr>
              <w:instrText xml:space="preserve"> PAGEREF _Toc380050333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34" w:history="1">
            <w:r w:rsidR="00BB532C" w:rsidRPr="00AB43D1">
              <w:rPr>
                <w:rStyle w:val="Hyperlink"/>
                <w:noProof/>
              </w:rPr>
              <w:t>Asymptotic notations</w:t>
            </w:r>
            <w:r w:rsidR="00BB532C">
              <w:rPr>
                <w:noProof/>
                <w:webHidden/>
              </w:rPr>
              <w:tab/>
            </w:r>
            <w:r w:rsidR="00BB532C">
              <w:rPr>
                <w:noProof/>
                <w:webHidden/>
              </w:rPr>
              <w:fldChar w:fldCharType="begin"/>
            </w:r>
            <w:r w:rsidR="00BB532C">
              <w:rPr>
                <w:noProof/>
                <w:webHidden/>
              </w:rPr>
              <w:instrText xml:space="preserve"> PAGEREF _Toc380050334 \h </w:instrText>
            </w:r>
            <w:r w:rsidR="00BB532C">
              <w:rPr>
                <w:noProof/>
                <w:webHidden/>
              </w:rPr>
            </w:r>
            <w:r w:rsidR="00BB532C">
              <w:rPr>
                <w:noProof/>
                <w:webHidden/>
              </w:rPr>
              <w:fldChar w:fldCharType="separate"/>
            </w:r>
            <w:r w:rsidR="00BB532C">
              <w:rPr>
                <w:noProof/>
                <w:webHidden/>
              </w:rPr>
              <w:t>5</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35" w:history="1">
            <w:r w:rsidR="00BB532C" w:rsidRPr="00AB43D1">
              <w:rPr>
                <w:rStyle w:val="Hyperlink"/>
                <w:noProof/>
              </w:rPr>
              <w:t>Asymptotic Upper Bounds</w:t>
            </w:r>
            <w:r w:rsidR="00BB532C">
              <w:rPr>
                <w:noProof/>
                <w:webHidden/>
              </w:rPr>
              <w:tab/>
            </w:r>
            <w:r w:rsidR="00BB532C">
              <w:rPr>
                <w:noProof/>
                <w:webHidden/>
              </w:rPr>
              <w:fldChar w:fldCharType="begin"/>
            </w:r>
            <w:r w:rsidR="00BB532C">
              <w:rPr>
                <w:noProof/>
                <w:webHidden/>
              </w:rPr>
              <w:instrText xml:space="preserve"> PAGEREF _Toc380050335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36" w:history="1">
            <w:r w:rsidR="00BB532C" w:rsidRPr="00AB43D1">
              <w:rPr>
                <w:rStyle w:val="Hyperlink"/>
                <w:noProof/>
              </w:rPr>
              <w:t>Chapter 4: Divide and Conquer [the world? no.]</w:t>
            </w:r>
            <w:r w:rsidR="00BB532C">
              <w:rPr>
                <w:noProof/>
                <w:webHidden/>
              </w:rPr>
              <w:tab/>
            </w:r>
            <w:r w:rsidR="00BB532C">
              <w:rPr>
                <w:noProof/>
                <w:webHidden/>
              </w:rPr>
              <w:fldChar w:fldCharType="begin"/>
            </w:r>
            <w:r w:rsidR="00BB532C">
              <w:rPr>
                <w:noProof/>
                <w:webHidden/>
              </w:rPr>
              <w:instrText xml:space="preserve"> PAGEREF _Toc380050336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37" w:history="1">
            <w:r w:rsidR="00BB532C" w:rsidRPr="00AB43D1">
              <w:rPr>
                <w:rStyle w:val="Hyperlink"/>
                <w:noProof/>
              </w:rPr>
              <w:t>4.3 - Substitution Method</w:t>
            </w:r>
            <w:r w:rsidR="00BB532C">
              <w:rPr>
                <w:noProof/>
                <w:webHidden/>
              </w:rPr>
              <w:tab/>
            </w:r>
            <w:r w:rsidR="00BB532C">
              <w:rPr>
                <w:noProof/>
                <w:webHidden/>
              </w:rPr>
              <w:fldChar w:fldCharType="begin"/>
            </w:r>
            <w:r w:rsidR="00BB532C">
              <w:rPr>
                <w:noProof/>
                <w:webHidden/>
              </w:rPr>
              <w:instrText xml:space="preserve"> PAGEREF _Toc380050337 \h </w:instrText>
            </w:r>
            <w:r w:rsidR="00BB532C">
              <w:rPr>
                <w:noProof/>
                <w:webHidden/>
              </w:rPr>
            </w:r>
            <w:r w:rsidR="00BB532C">
              <w:rPr>
                <w:noProof/>
                <w:webHidden/>
              </w:rPr>
              <w:fldChar w:fldCharType="separate"/>
            </w:r>
            <w:r w:rsidR="00BB532C">
              <w:rPr>
                <w:noProof/>
                <w:webHidden/>
              </w:rPr>
              <w:t>7</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38" w:history="1">
            <w:r w:rsidR="00BB532C" w:rsidRPr="00AB43D1">
              <w:rPr>
                <w:rStyle w:val="Hyperlink"/>
                <w:noProof/>
              </w:rPr>
              <w:t>4.5 - Master Method</w:t>
            </w:r>
            <w:r w:rsidR="00BB532C">
              <w:rPr>
                <w:noProof/>
                <w:webHidden/>
              </w:rPr>
              <w:tab/>
            </w:r>
            <w:r w:rsidR="00BB532C">
              <w:rPr>
                <w:noProof/>
                <w:webHidden/>
              </w:rPr>
              <w:fldChar w:fldCharType="begin"/>
            </w:r>
            <w:r w:rsidR="00BB532C">
              <w:rPr>
                <w:noProof/>
                <w:webHidden/>
              </w:rPr>
              <w:instrText xml:space="preserve"> PAGEREF _Toc380050338 \h </w:instrText>
            </w:r>
            <w:r w:rsidR="00BB532C">
              <w:rPr>
                <w:noProof/>
                <w:webHidden/>
              </w:rPr>
            </w:r>
            <w:r w:rsidR="00BB532C">
              <w:rPr>
                <w:noProof/>
                <w:webHidden/>
              </w:rPr>
              <w:fldChar w:fldCharType="separate"/>
            </w:r>
            <w:r w:rsidR="00BB532C">
              <w:rPr>
                <w:noProof/>
                <w:webHidden/>
              </w:rPr>
              <w:t>8</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39"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_Toc380050339 \h </w:instrText>
            </w:r>
            <w:r w:rsidR="00BB532C">
              <w:rPr>
                <w:noProof/>
                <w:webHidden/>
              </w:rPr>
            </w:r>
            <w:r w:rsidR="00BB532C">
              <w:rPr>
                <w:noProof/>
                <w:webHidden/>
              </w:rPr>
              <w:fldChar w:fldCharType="separate"/>
            </w:r>
            <w:r w:rsidR="00BB532C">
              <w:rPr>
                <w:noProof/>
                <w:webHidden/>
              </w:rPr>
              <w:t>8</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40"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_Toc380050340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41"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_Toc380050341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42" w:history="1">
            <w:r w:rsidR="00BB532C" w:rsidRPr="00AB43D1">
              <w:rPr>
                <w:rStyle w:val="Hyperlink"/>
                <w:noProof/>
              </w:rPr>
              <w:t>Chapter 6: Heaps</w:t>
            </w:r>
            <w:r w:rsidR="00BB532C">
              <w:rPr>
                <w:noProof/>
                <w:webHidden/>
              </w:rPr>
              <w:tab/>
            </w:r>
            <w:r w:rsidR="00BB532C">
              <w:rPr>
                <w:noProof/>
                <w:webHidden/>
              </w:rPr>
              <w:fldChar w:fldCharType="begin"/>
            </w:r>
            <w:r w:rsidR="00BB532C">
              <w:rPr>
                <w:noProof/>
                <w:webHidden/>
              </w:rPr>
              <w:instrText xml:space="preserve"> PAGEREF _Toc380050342 \h </w:instrText>
            </w:r>
            <w:r w:rsidR="00BB532C">
              <w:rPr>
                <w:noProof/>
                <w:webHidden/>
              </w:rPr>
            </w:r>
            <w:r w:rsidR="00BB532C">
              <w:rPr>
                <w:noProof/>
                <w:webHidden/>
              </w:rPr>
              <w:fldChar w:fldCharType="separate"/>
            </w:r>
            <w:r w:rsidR="00BB532C">
              <w:rPr>
                <w:noProof/>
                <w:webHidden/>
              </w:rPr>
              <w:t>9</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43" w:history="1">
            <w:r w:rsidR="00BB532C" w:rsidRPr="00AB43D1">
              <w:rPr>
                <w:rStyle w:val="Hyperlink"/>
                <w:noProof/>
              </w:rPr>
              <w:t>Priority Queue</w:t>
            </w:r>
            <w:r w:rsidR="00BB532C">
              <w:rPr>
                <w:noProof/>
                <w:webHidden/>
              </w:rPr>
              <w:tab/>
            </w:r>
            <w:r w:rsidR="00BB532C">
              <w:rPr>
                <w:noProof/>
                <w:webHidden/>
              </w:rPr>
              <w:fldChar w:fldCharType="begin"/>
            </w:r>
            <w:r w:rsidR="00BB532C">
              <w:rPr>
                <w:noProof/>
                <w:webHidden/>
              </w:rPr>
              <w:instrText xml:space="preserve"> PAGEREF _Toc380050343 \h </w:instrText>
            </w:r>
            <w:r w:rsidR="00BB532C">
              <w:rPr>
                <w:noProof/>
                <w:webHidden/>
              </w:rPr>
            </w:r>
            <w:r w:rsidR="00BB532C">
              <w:rPr>
                <w:noProof/>
                <w:webHidden/>
              </w:rPr>
              <w:fldChar w:fldCharType="separate"/>
            </w:r>
            <w:r w:rsidR="00BB532C">
              <w:rPr>
                <w:noProof/>
                <w:webHidden/>
              </w:rPr>
              <w:t>11</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44" w:history="1">
            <w:r w:rsidR="00BB532C" w:rsidRPr="00AB43D1">
              <w:rPr>
                <w:rStyle w:val="Hyperlink"/>
                <w:noProof/>
              </w:rPr>
              <w:t>Chapter 7: Quicksort</w:t>
            </w:r>
            <w:r w:rsidR="00BB532C">
              <w:rPr>
                <w:noProof/>
                <w:webHidden/>
              </w:rPr>
              <w:tab/>
            </w:r>
            <w:r w:rsidR="00BB532C">
              <w:rPr>
                <w:noProof/>
                <w:webHidden/>
              </w:rPr>
              <w:fldChar w:fldCharType="begin"/>
            </w:r>
            <w:r w:rsidR="00BB532C">
              <w:rPr>
                <w:noProof/>
                <w:webHidden/>
              </w:rPr>
              <w:instrText xml:space="preserve"> PAGEREF _Toc380050344 \h </w:instrText>
            </w:r>
            <w:r w:rsidR="00BB532C">
              <w:rPr>
                <w:noProof/>
                <w:webHidden/>
              </w:rPr>
            </w:r>
            <w:r w:rsidR="00BB532C">
              <w:rPr>
                <w:noProof/>
                <w:webHidden/>
              </w:rPr>
              <w:fldChar w:fldCharType="separate"/>
            </w:r>
            <w:r w:rsidR="00BB532C">
              <w:rPr>
                <w:noProof/>
                <w:webHidden/>
              </w:rPr>
              <w:t>12</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45" w:history="1">
            <w:r w:rsidR="00BB532C" w:rsidRPr="00AB43D1">
              <w:rPr>
                <w:rStyle w:val="Hyperlink"/>
                <w:noProof/>
              </w:rPr>
              <w:t>Chapter 10: Elementary Data Structures</w:t>
            </w:r>
            <w:r w:rsidR="00BB532C">
              <w:rPr>
                <w:noProof/>
                <w:webHidden/>
              </w:rPr>
              <w:tab/>
            </w:r>
            <w:r w:rsidR="00BB532C">
              <w:rPr>
                <w:noProof/>
                <w:webHidden/>
              </w:rPr>
              <w:fldChar w:fldCharType="begin"/>
            </w:r>
            <w:r w:rsidR="00BB532C">
              <w:rPr>
                <w:noProof/>
                <w:webHidden/>
              </w:rPr>
              <w:instrText xml:space="preserve"> PAGEREF _Toc380050345 \h </w:instrText>
            </w:r>
            <w:r w:rsidR="00BB532C">
              <w:rPr>
                <w:noProof/>
                <w:webHidden/>
              </w:rPr>
            </w:r>
            <w:r w:rsidR="00BB532C">
              <w:rPr>
                <w:noProof/>
                <w:webHidden/>
              </w:rPr>
              <w:fldChar w:fldCharType="separate"/>
            </w:r>
            <w:r w:rsidR="00BB532C">
              <w:rPr>
                <w:noProof/>
                <w:webHidden/>
              </w:rPr>
              <w:t>12</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46" w:history="1">
            <w:r w:rsidR="00BB532C" w:rsidRPr="00AB43D1">
              <w:rPr>
                <w:rStyle w:val="Hyperlink"/>
                <w:noProof/>
              </w:rPr>
              <w:t>Chapter 11: Hash Tables</w:t>
            </w:r>
            <w:r w:rsidR="00BB532C">
              <w:rPr>
                <w:noProof/>
                <w:webHidden/>
              </w:rPr>
              <w:tab/>
            </w:r>
            <w:r w:rsidR="00BB532C">
              <w:rPr>
                <w:noProof/>
                <w:webHidden/>
              </w:rPr>
              <w:fldChar w:fldCharType="begin"/>
            </w:r>
            <w:r w:rsidR="00BB532C">
              <w:rPr>
                <w:noProof/>
                <w:webHidden/>
              </w:rPr>
              <w:instrText xml:space="preserve"> PAGEREF _Toc380050346 \h </w:instrText>
            </w:r>
            <w:r w:rsidR="00BB532C">
              <w:rPr>
                <w:noProof/>
                <w:webHidden/>
              </w:rPr>
            </w:r>
            <w:r w:rsidR="00BB532C">
              <w:rPr>
                <w:noProof/>
                <w:webHidden/>
              </w:rPr>
              <w:fldChar w:fldCharType="separate"/>
            </w:r>
            <w:r w:rsidR="00BB532C">
              <w:rPr>
                <w:noProof/>
                <w:webHidden/>
              </w:rPr>
              <w:t>14</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47" w:history="1">
            <w:r w:rsidR="00BB532C" w:rsidRPr="00AB43D1">
              <w:rPr>
                <w:rStyle w:val="Hyperlink"/>
                <w:noProof/>
              </w:rPr>
              <w:t>Open Addressing</w:t>
            </w:r>
            <w:r w:rsidR="00BB532C">
              <w:rPr>
                <w:noProof/>
                <w:webHidden/>
              </w:rPr>
              <w:tab/>
            </w:r>
            <w:r w:rsidR="00BB532C">
              <w:rPr>
                <w:noProof/>
                <w:webHidden/>
              </w:rPr>
              <w:fldChar w:fldCharType="begin"/>
            </w:r>
            <w:r w:rsidR="00BB532C">
              <w:rPr>
                <w:noProof/>
                <w:webHidden/>
              </w:rPr>
              <w:instrText xml:space="preserve"> PAGEREF _Toc380050347 \h </w:instrText>
            </w:r>
            <w:r w:rsidR="00BB532C">
              <w:rPr>
                <w:noProof/>
                <w:webHidden/>
              </w:rPr>
            </w:r>
            <w:r w:rsidR="00BB532C">
              <w:rPr>
                <w:noProof/>
                <w:webHidden/>
              </w:rPr>
              <w:fldChar w:fldCharType="separate"/>
            </w:r>
            <w:r w:rsidR="00BB532C">
              <w:rPr>
                <w:noProof/>
                <w:webHidden/>
              </w:rPr>
              <w:t>15</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48" w:history="1">
            <w:r w:rsidR="00BB532C" w:rsidRPr="00AB43D1">
              <w:rPr>
                <w:rStyle w:val="Hyperlink"/>
                <w:noProof/>
              </w:rPr>
              <w:t>Chapter 12: Binary Search Trees (BSTs)</w:t>
            </w:r>
            <w:r w:rsidR="00BB532C">
              <w:rPr>
                <w:noProof/>
                <w:webHidden/>
              </w:rPr>
              <w:tab/>
            </w:r>
            <w:r w:rsidR="00BB532C">
              <w:rPr>
                <w:noProof/>
                <w:webHidden/>
              </w:rPr>
              <w:fldChar w:fldCharType="begin"/>
            </w:r>
            <w:r w:rsidR="00BB532C">
              <w:rPr>
                <w:noProof/>
                <w:webHidden/>
              </w:rPr>
              <w:instrText xml:space="preserve"> PAGEREF _Toc380050348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49" w:history="1">
            <w:r w:rsidR="00BB532C" w:rsidRPr="00AB43D1">
              <w:rPr>
                <w:rStyle w:val="Hyperlink"/>
                <w:noProof/>
              </w:rPr>
              <w:t>Chapter 15: Dynamic Programming (DP)</w:t>
            </w:r>
            <w:r w:rsidR="00BB532C">
              <w:rPr>
                <w:noProof/>
                <w:webHidden/>
              </w:rPr>
              <w:tab/>
            </w:r>
            <w:r w:rsidR="00BB532C">
              <w:rPr>
                <w:noProof/>
                <w:webHidden/>
              </w:rPr>
              <w:fldChar w:fldCharType="begin"/>
            </w:r>
            <w:r w:rsidR="00BB532C">
              <w:rPr>
                <w:noProof/>
                <w:webHidden/>
              </w:rPr>
              <w:instrText xml:space="preserve"> PAGEREF _Toc380050349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50" w:history="1">
            <w:r w:rsidR="00BB532C" w:rsidRPr="00AB43D1">
              <w:rPr>
                <w:rStyle w:val="Hyperlink"/>
                <w:noProof/>
              </w:rPr>
              <w:t>Dynamic Programming</w:t>
            </w:r>
            <w:r w:rsidR="00BB532C">
              <w:rPr>
                <w:noProof/>
                <w:webHidden/>
              </w:rPr>
              <w:tab/>
            </w:r>
            <w:r w:rsidR="00BB532C">
              <w:rPr>
                <w:noProof/>
                <w:webHidden/>
              </w:rPr>
              <w:fldChar w:fldCharType="begin"/>
            </w:r>
            <w:r w:rsidR="00BB532C">
              <w:rPr>
                <w:noProof/>
                <w:webHidden/>
              </w:rPr>
              <w:instrText xml:space="preserve"> PAGEREF _Toc380050350 \h </w:instrText>
            </w:r>
            <w:r w:rsidR="00BB532C">
              <w:rPr>
                <w:noProof/>
                <w:webHidden/>
              </w:rPr>
            </w:r>
            <w:r w:rsidR="00BB532C">
              <w:rPr>
                <w:noProof/>
                <w:webHidden/>
              </w:rPr>
              <w:fldChar w:fldCharType="separate"/>
            </w:r>
            <w:r w:rsidR="00BB532C">
              <w:rPr>
                <w:noProof/>
                <w:webHidden/>
              </w:rPr>
              <w:t>16</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51" w:history="1">
            <w:r w:rsidR="00BB532C" w:rsidRPr="00AB43D1">
              <w:rPr>
                <w:rStyle w:val="Hyperlink"/>
                <w:noProof/>
              </w:rPr>
              <w:t>Shortest Paths</w:t>
            </w:r>
            <w:r w:rsidR="00BB532C">
              <w:rPr>
                <w:noProof/>
                <w:webHidden/>
              </w:rPr>
              <w:tab/>
            </w:r>
            <w:r w:rsidR="00BB532C">
              <w:rPr>
                <w:noProof/>
                <w:webHidden/>
              </w:rPr>
              <w:fldChar w:fldCharType="begin"/>
            </w:r>
            <w:r w:rsidR="00BB532C">
              <w:rPr>
                <w:noProof/>
                <w:webHidden/>
              </w:rPr>
              <w:instrText xml:space="preserve"> PAGEREF _Toc380050351 \h </w:instrText>
            </w:r>
            <w:r w:rsidR="00BB532C">
              <w:rPr>
                <w:noProof/>
                <w:webHidden/>
              </w:rPr>
            </w:r>
            <w:r w:rsidR="00BB532C">
              <w:rPr>
                <w:noProof/>
                <w:webHidden/>
              </w:rPr>
              <w:fldChar w:fldCharType="separate"/>
            </w:r>
            <w:r w:rsidR="00BB532C">
              <w:rPr>
                <w:noProof/>
                <w:webHidden/>
              </w:rPr>
              <w:t>18</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52" w:history="1">
            <w:r w:rsidR="00BB532C" w:rsidRPr="00AB43D1">
              <w:rPr>
                <w:rStyle w:val="Hyperlink"/>
                <w:noProof/>
              </w:rPr>
              <w:t>5 Basic Steps:</w:t>
            </w:r>
            <w:r w:rsidR="00BB532C">
              <w:rPr>
                <w:noProof/>
                <w:webHidden/>
              </w:rPr>
              <w:tab/>
            </w:r>
            <w:r w:rsidR="00BB532C">
              <w:rPr>
                <w:noProof/>
                <w:webHidden/>
              </w:rPr>
              <w:fldChar w:fldCharType="begin"/>
            </w:r>
            <w:r w:rsidR="00BB532C">
              <w:rPr>
                <w:noProof/>
                <w:webHidden/>
              </w:rPr>
              <w:instrText xml:space="preserve"> PAGEREF _Toc380050352 \h </w:instrText>
            </w:r>
            <w:r w:rsidR="00BB532C">
              <w:rPr>
                <w:noProof/>
                <w:webHidden/>
              </w:rPr>
            </w:r>
            <w:r w:rsidR="00BB532C">
              <w:rPr>
                <w:noProof/>
                <w:webHidden/>
              </w:rPr>
              <w:fldChar w:fldCharType="separate"/>
            </w:r>
            <w:r w:rsidR="00BB532C">
              <w:rPr>
                <w:noProof/>
                <w:webHidden/>
              </w:rPr>
              <w:t>19</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53" w:history="1">
            <w:r w:rsidR="00BB532C" w:rsidRPr="00AB43D1">
              <w:rPr>
                <w:rStyle w:val="Hyperlink"/>
                <w:noProof/>
              </w:rPr>
              <w:t>e.g. Text Justification</w:t>
            </w:r>
            <w:r w:rsidR="00BB532C">
              <w:rPr>
                <w:noProof/>
                <w:webHidden/>
              </w:rPr>
              <w:tab/>
            </w:r>
            <w:r w:rsidR="00BB532C">
              <w:rPr>
                <w:noProof/>
                <w:webHidden/>
              </w:rPr>
              <w:fldChar w:fldCharType="begin"/>
            </w:r>
            <w:r w:rsidR="00BB532C">
              <w:rPr>
                <w:noProof/>
                <w:webHidden/>
              </w:rPr>
              <w:instrText xml:space="preserve"> PAGEREF _Toc380050353 \h </w:instrText>
            </w:r>
            <w:r w:rsidR="00BB532C">
              <w:rPr>
                <w:noProof/>
                <w:webHidden/>
              </w:rPr>
            </w:r>
            <w:r w:rsidR="00BB532C">
              <w:rPr>
                <w:noProof/>
                <w:webHidden/>
              </w:rPr>
              <w:fldChar w:fldCharType="separate"/>
            </w:r>
            <w:r w:rsidR="00BB532C">
              <w:rPr>
                <w:noProof/>
                <w:webHidden/>
              </w:rPr>
              <w:t>19</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54" w:history="1">
            <w:r w:rsidR="00BB532C" w:rsidRPr="00AB43D1">
              <w:rPr>
                <w:rStyle w:val="Hyperlink"/>
                <w:noProof/>
              </w:rPr>
              <w:t>e.g.</w:t>
            </w:r>
            <w:r w:rsidR="00BB532C">
              <w:rPr>
                <w:noProof/>
                <w:webHidden/>
              </w:rPr>
              <w:tab/>
            </w:r>
            <w:r w:rsidR="00BB532C">
              <w:rPr>
                <w:noProof/>
                <w:webHidden/>
              </w:rPr>
              <w:fldChar w:fldCharType="begin"/>
            </w:r>
            <w:r w:rsidR="00BB532C">
              <w:rPr>
                <w:noProof/>
                <w:webHidden/>
              </w:rPr>
              <w:instrText xml:space="preserve"> PAGEREF _Toc380050354 \h </w:instrText>
            </w:r>
            <w:r w:rsidR="00BB532C">
              <w:rPr>
                <w:noProof/>
                <w:webHidden/>
              </w:rPr>
            </w:r>
            <w:r w:rsidR="00BB532C">
              <w:rPr>
                <w:noProof/>
                <w:webHidden/>
              </w:rPr>
              <w:fldChar w:fldCharType="separate"/>
            </w:r>
            <w:r w:rsidR="00BB532C">
              <w:rPr>
                <w:noProof/>
                <w:webHidden/>
              </w:rPr>
              <w:t>20</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55" w:history="1">
            <w:r w:rsidR="00BB532C" w:rsidRPr="00AB43D1">
              <w:rPr>
                <w:rStyle w:val="Hyperlink"/>
                <w:noProof/>
              </w:rPr>
              <w:t>Sub-problems for strings / sequences</w:t>
            </w:r>
            <w:r w:rsidR="00BB532C">
              <w:rPr>
                <w:noProof/>
                <w:webHidden/>
              </w:rPr>
              <w:tab/>
            </w:r>
            <w:r w:rsidR="00BB532C">
              <w:rPr>
                <w:noProof/>
                <w:webHidden/>
              </w:rPr>
              <w:fldChar w:fldCharType="begin"/>
            </w:r>
            <w:r w:rsidR="00BB532C">
              <w:rPr>
                <w:noProof/>
                <w:webHidden/>
              </w:rPr>
              <w:instrText xml:space="preserve"> PAGEREF _Toc380050355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56" w:history="1">
            <w:r w:rsidR="00BB532C" w:rsidRPr="00AB43D1">
              <w:rPr>
                <w:rStyle w:val="Hyperlink"/>
                <w:noProof/>
              </w:rPr>
              <w:t>Parenthesization</w:t>
            </w:r>
            <w:r w:rsidR="00BB532C">
              <w:rPr>
                <w:noProof/>
                <w:webHidden/>
              </w:rPr>
              <w:tab/>
            </w:r>
            <w:r w:rsidR="00BB532C">
              <w:rPr>
                <w:noProof/>
                <w:webHidden/>
              </w:rPr>
              <w:fldChar w:fldCharType="begin"/>
            </w:r>
            <w:r w:rsidR="00BB532C">
              <w:rPr>
                <w:noProof/>
                <w:webHidden/>
              </w:rPr>
              <w:instrText xml:space="preserve"> PAGEREF _Toc380050356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57" w:history="1">
            <w:r w:rsidR="00BB532C" w:rsidRPr="00AB43D1">
              <w:rPr>
                <w:rStyle w:val="Hyperlink"/>
                <w:noProof/>
              </w:rPr>
              <w:t>Chapter 16: Greedy algorithms</w:t>
            </w:r>
            <w:r w:rsidR="00BB532C">
              <w:rPr>
                <w:noProof/>
                <w:webHidden/>
              </w:rPr>
              <w:tab/>
            </w:r>
            <w:r w:rsidR="00BB532C">
              <w:rPr>
                <w:noProof/>
                <w:webHidden/>
              </w:rPr>
              <w:fldChar w:fldCharType="begin"/>
            </w:r>
            <w:r w:rsidR="00BB532C">
              <w:rPr>
                <w:noProof/>
                <w:webHidden/>
              </w:rPr>
              <w:instrText xml:space="preserve"> PAGEREF _Toc380050357 \h </w:instrText>
            </w:r>
            <w:r w:rsidR="00BB532C">
              <w:rPr>
                <w:noProof/>
                <w:webHidden/>
              </w:rPr>
            </w:r>
            <w:r w:rsidR="00BB532C">
              <w:rPr>
                <w:noProof/>
                <w:webHidden/>
              </w:rPr>
              <w:fldChar w:fldCharType="separate"/>
            </w:r>
            <w:r w:rsidR="00BB532C">
              <w:rPr>
                <w:noProof/>
                <w:webHidden/>
              </w:rPr>
              <w:t>21</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58" w:history="1">
            <w:r w:rsidR="00BB532C" w:rsidRPr="00AB43D1">
              <w:rPr>
                <w:rStyle w:val="Hyperlink"/>
                <w:noProof/>
              </w:rPr>
              <w:t>Chapter 22: Elementary Graph Algorithms</w:t>
            </w:r>
            <w:r w:rsidR="00BB532C">
              <w:rPr>
                <w:noProof/>
                <w:webHidden/>
              </w:rPr>
              <w:tab/>
            </w:r>
            <w:r w:rsidR="00BB532C">
              <w:rPr>
                <w:noProof/>
                <w:webHidden/>
              </w:rPr>
              <w:fldChar w:fldCharType="begin"/>
            </w:r>
            <w:r w:rsidR="00BB532C">
              <w:rPr>
                <w:noProof/>
                <w:webHidden/>
              </w:rPr>
              <w:instrText xml:space="preserve"> PAGEREF _Toc380050358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59" w:history="1">
            <w:r w:rsidR="00BB532C" w:rsidRPr="00AB43D1">
              <w:rPr>
                <w:rStyle w:val="Hyperlink"/>
                <w:noProof/>
              </w:rPr>
              <w:t>Adjacency Lists &amp; Matrices</w:t>
            </w:r>
            <w:r w:rsidR="00BB532C">
              <w:rPr>
                <w:noProof/>
                <w:webHidden/>
              </w:rPr>
              <w:tab/>
            </w:r>
            <w:r w:rsidR="00BB532C">
              <w:rPr>
                <w:noProof/>
                <w:webHidden/>
              </w:rPr>
              <w:fldChar w:fldCharType="begin"/>
            </w:r>
            <w:r w:rsidR="00BB532C">
              <w:rPr>
                <w:noProof/>
                <w:webHidden/>
              </w:rPr>
              <w:instrText xml:space="preserve"> PAGEREF _Toc380050359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60" w:history="1">
            <w:r w:rsidR="00BB532C" w:rsidRPr="00AB43D1">
              <w:rPr>
                <w:rStyle w:val="Hyperlink"/>
                <w:noProof/>
              </w:rPr>
              <w:t>BFS</w:t>
            </w:r>
            <w:r w:rsidR="00BB532C">
              <w:rPr>
                <w:noProof/>
                <w:webHidden/>
              </w:rPr>
              <w:tab/>
            </w:r>
            <w:r w:rsidR="00BB532C">
              <w:rPr>
                <w:noProof/>
                <w:webHidden/>
              </w:rPr>
              <w:fldChar w:fldCharType="begin"/>
            </w:r>
            <w:r w:rsidR="00BB532C">
              <w:rPr>
                <w:noProof/>
                <w:webHidden/>
              </w:rPr>
              <w:instrText xml:space="preserve"> PAGEREF _Toc380050360 \h </w:instrText>
            </w:r>
            <w:r w:rsidR="00BB532C">
              <w:rPr>
                <w:noProof/>
                <w:webHidden/>
              </w:rPr>
            </w:r>
            <w:r w:rsidR="00BB532C">
              <w:rPr>
                <w:noProof/>
                <w:webHidden/>
              </w:rPr>
              <w:fldChar w:fldCharType="separate"/>
            </w:r>
            <w:r w:rsidR="00BB532C">
              <w:rPr>
                <w:noProof/>
                <w:webHidden/>
              </w:rPr>
              <w:t>22</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61" w:history="1">
            <w:r w:rsidR="00BB532C" w:rsidRPr="00AB43D1">
              <w:rPr>
                <w:rStyle w:val="Hyperlink"/>
                <w:noProof/>
              </w:rPr>
              <w:t>DFS</w:t>
            </w:r>
            <w:r w:rsidR="00BB532C">
              <w:rPr>
                <w:noProof/>
                <w:webHidden/>
              </w:rPr>
              <w:tab/>
            </w:r>
            <w:r w:rsidR="00BB532C">
              <w:rPr>
                <w:noProof/>
                <w:webHidden/>
              </w:rPr>
              <w:fldChar w:fldCharType="begin"/>
            </w:r>
            <w:r w:rsidR="00BB532C">
              <w:rPr>
                <w:noProof/>
                <w:webHidden/>
              </w:rPr>
              <w:instrText xml:space="preserve"> PAGEREF _Toc380050361 \h </w:instrText>
            </w:r>
            <w:r w:rsidR="00BB532C">
              <w:rPr>
                <w:noProof/>
                <w:webHidden/>
              </w:rPr>
            </w:r>
            <w:r w:rsidR="00BB532C">
              <w:rPr>
                <w:noProof/>
                <w:webHidden/>
              </w:rPr>
              <w:fldChar w:fldCharType="separate"/>
            </w:r>
            <w:r w:rsidR="00BB532C">
              <w:rPr>
                <w:noProof/>
                <w:webHidden/>
              </w:rPr>
              <w:t>23</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62" w:history="1">
            <w:r w:rsidR="00BB532C" w:rsidRPr="00AB43D1">
              <w:rPr>
                <w:rStyle w:val="Hyperlink"/>
                <w:noProof/>
              </w:rPr>
              <w:t>Topological Sort</w:t>
            </w:r>
            <w:r w:rsidR="00BB532C">
              <w:rPr>
                <w:noProof/>
                <w:webHidden/>
              </w:rPr>
              <w:tab/>
            </w:r>
            <w:r w:rsidR="00BB532C">
              <w:rPr>
                <w:noProof/>
                <w:webHidden/>
              </w:rPr>
              <w:fldChar w:fldCharType="begin"/>
            </w:r>
            <w:r w:rsidR="00BB532C">
              <w:rPr>
                <w:noProof/>
                <w:webHidden/>
              </w:rPr>
              <w:instrText xml:space="preserve"> PAGEREF _Toc380050362 \h </w:instrText>
            </w:r>
            <w:r w:rsidR="00BB532C">
              <w:rPr>
                <w:noProof/>
                <w:webHidden/>
              </w:rPr>
            </w:r>
            <w:r w:rsidR="00BB532C">
              <w:rPr>
                <w:noProof/>
                <w:webHidden/>
              </w:rPr>
              <w:fldChar w:fldCharType="separate"/>
            </w:r>
            <w:r w:rsidR="00BB532C">
              <w:rPr>
                <w:noProof/>
                <w:webHidden/>
              </w:rPr>
              <w:t>24</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63" w:history="1">
            <w:r w:rsidR="00BB532C" w:rsidRPr="00AB43D1">
              <w:rPr>
                <w:rStyle w:val="Hyperlink"/>
                <w:noProof/>
              </w:rPr>
              <w:t>Chapter 23: Minimum Spanning Trees</w:t>
            </w:r>
            <w:r w:rsidR="00BB532C">
              <w:rPr>
                <w:noProof/>
                <w:webHidden/>
              </w:rPr>
              <w:tab/>
            </w:r>
            <w:r w:rsidR="00BB532C">
              <w:rPr>
                <w:noProof/>
                <w:webHidden/>
              </w:rPr>
              <w:fldChar w:fldCharType="begin"/>
            </w:r>
            <w:r w:rsidR="00BB532C">
              <w:rPr>
                <w:noProof/>
                <w:webHidden/>
              </w:rPr>
              <w:instrText xml:space="preserve"> PAGEREF _Toc380050363 \h </w:instrText>
            </w:r>
            <w:r w:rsidR="00BB532C">
              <w:rPr>
                <w:noProof/>
                <w:webHidden/>
              </w:rPr>
            </w:r>
            <w:r w:rsidR="00BB532C">
              <w:rPr>
                <w:noProof/>
                <w:webHidden/>
              </w:rPr>
              <w:fldChar w:fldCharType="separate"/>
            </w:r>
            <w:r w:rsidR="00BB532C">
              <w:rPr>
                <w:noProof/>
                <w:webHidden/>
              </w:rPr>
              <w:t>24</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64" w:history="1">
            <w:r w:rsidR="00BB532C" w:rsidRPr="00AB43D1">
              <w:rPr>
                <w:rStyle w:val="Hyperlink"/>
                <w:noProof/>
              </w:rPr>
              <w:t>Chapter 24: Single-Source Shortest Path</w:t>
            </w:r>
            <w:r w:rsidR="00BB532C">
              <w:rPr>
                <w:noProof/>
                <w:webHidden/>
              </w:rPr>
              <w:tab/>
            </w:r>
            <w:r w:rsidR="00BB532C">
              <w:rPr>
                <w:noProof/>
                <w:webHidden/>
              </w:rPr>
              <w:fldChar w:fldCharType="begin"/>
            </w:r>
            <w:r w:rsidR="00BB532C">
              <w:rPr>
                <w:noProof/>
                <w:webHidden/>
              </w:rPr>
              <w:instrText xml:space="preserve"> PAGEREF _Toc380050364 \h </w:instrText>
            </w:r>
            <w:r w:rsidR="00BB532C">
              <w:rPr>
                <w:noProof/>
                <w:webHidden/>
              </w:rPr>
            </w:r>
            <w:r w:rsidR="00BB532C">
              <w:rPr>
                <w:noProof/>
                <w:webHidden/>
              </w:rPr>
              <w:fldChar w:fldCharType="separate"/>
            </w:r>
            <w:r w:rsidR="00BB532C">
              <w:rPr>
                <w:noProof/>
                <w:webHidden/>
              </w:rPr>
              <w:t>26</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65" w:history="1">
            <w:r w:rsidR="00BB532C" w:rsidRPr="00AB43D1">
              <w:rPr>
                <w:rStyle w:val="Hyperlink"/>
                <w:noProof/>
              </w:rPr>
              <w:t>24.1 Bellman-Ford</w:t>
            </w:r>
            <w:r w:rsidR="00BB532C">
              <w:rPr>
                <w:noProof/>
                <w:webHidden/>
              </w:rPr>
              <w:tab/>
            </w:r>
            <w:r w:rsidR="00BB532C">
              <w:rPr>
                <w:noProof/>
                <w:webHidden/>
              </w:rPr>
              <w:fldChar w:fldCharType="begin"/>
            </w:r>
            <w:r w:rsidR="00BB532C">
              <w:rPr>
                <w:noProof/>
                <w:webHidden/>
              </w:rPr>
              <w:instrText xml:space="preserve"> PAGEREF _Toc380050365 \h </w:instrText>
            </w:r>
            <w:r w:rsidR="00BB532C">
              <w:rPr>
                <w:noProof/>
                <w:webHidden/>
              </w:rPr>
            </w:r>
            <w:r w:rsidR="00BB532C">
              <w:rPr>
                <w:noProof/>
                <w:webHidden/>
              </w:rPr>
              <w:fldChar w:fldCharType="separate"/>
            </w:r>
            <w:r w:rsidR="00BB532C">
              <w:rPr>
                <w:noProof/>
                <w:webHidden/>
              </w:rPr>
              <w:t>26</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66" w:history="1">
            <w:r w:rsidR="00BB532C" w:rsidRPr="00AB43D1">
              <w:rPr>
                <w:rStyle w:val="Hyperlink"/>
                <w:noProof/>
              </w:rPr>
              <w:t>Page 651: Bellman-Ford</w:t>
            </w:r>
            <w:r w:rsidR="00BB532C">
              <w:rPr>
                <w:noProof/>
                <w:webHidden/>
              </w:rPr>
              <w:tab/>
            </w:r>
            <w:r w:rsidR="00BB532C">
              <w:rPr>
                <w:noProof/>
                <w:webHidden/>
              </w:rPr>
              <w:fldChar w:fldCharType="begin"/>
            </w:r>
            <w:r w:rsidR="00BB532C">
              <w:rPr>
                <w:noProof/>
                <w:webHidden/>
              </w:rPr>
              <w:instrText xml:space="preserve"> PAGEREF _Toc380050366 \h </w:instrText>
            </w:r>
            <w:r w:rsidR="00BB532C">
              <w:rPr>
                <w:noProof/>
                <w:webHidden/>
              </w:rPr>
            </w:r>
            <w:r w:rsidR="00BB532C">
              <w:rPr>
                <w:noProof/>
                <w:webHidden/>
              </w:rPr>
              <w:fldChar w:fldCharType="separate"/>
            </w:r>
            <w:r w:rsidR="00BB532C">
              <w:rPr>
                <w:noProof/>
                <w:webHidden/>
              </w:rPr>
              <w:t>27</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67" w:history="1">
            <w:r w:rsidR="00BB532C" w:rsidRPr="00AB43D1">
              <w:rPr>
                <w:rStyle w:val="Hyperlink"/>
                <w:noProof/>
              </w:rPr>
              <w:t>e.g. Page 652</w:t>
            </w:r>
            <w:r w:rsidR="00BB532C">
              <w:rPr>
                <w:noProof/>
                <w:webHidden/>
              </w:rPr>
              <w:tab/>
            </w:r>
            <w:r w:rsidR="00BB532C">
              <w:rPr>
                <w:noProof/>
                <w:webHidden/>
              </w:rPr>
              <w:fldChar w:fldCharType="begin"/>
            </w:r>
            <w:r w:rsidR="00BB532C">
              <w:rPr>
                <w:noProof/>
                <w:webHidden/>
              </w:rPr>
              <w:instrText xml:space="preserve"> PAGEREF _Toc380050367 \h </w:instrText>
            </w:r>
            <w:r w:rsidR="00BB532C">
              <w:rPr>
                <w:noProof/>
                <w:webHidden/>
              </w:rPr>
            </w:r>
            <w:r w:rsidR="00BB532C">
              <w:rPr>
                <w:noProof/>
                <w:webHidden/>
              </w:rPr>
              <w:fldChar w:fldCharType="separate"/>
            </w:r>
            <w:r w:rsidR="00BB532C">
              <w:rPr>
                <w:noProof/>
                <w:webHidden/>
              </w:rPr>
              <w:t>27</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68" w:history="1">
            <w:r w:rsidR="00BB532C" w:rsidRPr="00AB43D1">
              <w:rPr>
                <w:rStyle w:val="Hyperlink"/>
                <w:noProof/>
              </w:rPr>
              <w:t>24.2: Single-Shortest path in DAG’s *woof*</w:t>
            </w:r>
            <w:r w:rsidR="00BB532C">
              <w:rPr>
                <w:noProof/>
                <w:webHidden/>
              </w:rPr>
              <w:tab/>
            </w:r>
            <w:r w:rsidR="00BB532C">
              <w:rPr>
                <w:noProof/>
                <w:webHidden/>
              </w:rPr>
              <w:fldChar w:fldCharType="begin"/>
            </w:r>
            <w:r w:rsidR="00BB532C">
              <w:rPr>
                <w:noProof/>
                <w:webHidden/>
              </w:rPr>
              <w:instrText xml:space="preserve"> PAGEREF _Toc380050368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69" w:history="1">
            <w:r w:rsidR="00BB532C" w:rsidRPr="00AB43D1">
              <w:rPr>
                <w:rStyle w:val="Hyperlink"/>
                <w:noProof/>
              </w:rPr>
              <w:t>e.g. page 656</w:t>
            </w:r>
            <w:r w:rsidR="00BB532C">
              <w:rPr>
                <w:noProof/>
                <w:webHidden/>
              </w:rPr>
              <w:tab/>
            </w:r>
            <w:r w:rsidR="00BB532C">
              <w:rPr>
                <w:noProof/>
                <w:webHidden/>
              </w:rPr>
              <w:fldChar w:fldCharType="begin"/>
            </w:r>
            <w:r w:rsidR="00BB532C">
              <w:rPr>
                <w:noProof/>
                <w:webHidden/>
              </w:rPr>
              <w:instrText xml:space="preserve"> PAGEREF _Toc380050369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70" w:history="1">
            <w:r w:rsidR="00BB532C" w:rsidRPr="00AB43D1">
              <w:rPr>
                <w:rStyle w:val="Hyperlink"/>
                <w:noProof/>
              </w:rPr>
              <w:t>24.3: Dijkstra’s</w:t>
            </w:r>
            <w:r w:rsidR="00BB532C">
              <w:rPr>
                <w:noProof/>
                <w:webHidden/>
              </w:rPr>
              <w:tab/>
            </w:r>
            <w:r w:rsidR="00BB532C">
              <w:rPr>
                <w:noProof/>
                <w:webHidden/>
              </w:rPr>
              <w:fldChar w:fldCharType="begin"/>
            </w:r>
            <w:r w:rsidR="00BB532C">
              <w:rPr>
                <w:noProof/>
                <w:webHidden/>
              </w:rPr>
              <w:instrText xml:space="preserve"> PAGEREF _Toc380050370 \h </w:instrText>
            </w:r>
            <w:r w:rsidR="00BB532C">
              <w:rPr>
                <w:noProof/>
                <w:webHidden/>
              </w:rPr>
            </w:r>
            <w:r w:rsidR="00BB532C">
              <w:rPr>
                <w:noProof/>
                <w:webHidden/>
              </w:rPr>
              <w:fldChar w:fldCharType="separate"/>
            </w:r>
            <w:r w:rsidR="00BB532C">
              <w:rPr>
                <w:noProof/>
                <w:webHidden/>
              </w:rPr>
              <w:t>28</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71" w:history="1">
            <w:r w:rsidR="00BB532C" w:rsidRPr="00AB43D1">
              <w:rPr>
                <w:rStyle w:val="Hyperlink"/>
                <w:noProof/>
              </w:rPr>
              <w:t>e.g. Page 659</w:t>
            </w:r>
            <w:r w:rsidR="00BB532C">
              <w:rPr>
                <w:noProof/>
                <w:webHidden/>
              </w:rPr>
              <w:tab/>
            </w:r>
            <w:r w:rsidR="00BB532C">
              <w:rPr>
                <w:noProof/>
                <w:webHidden/>
              </w:rPr>
              <w:fldChar w:fldCharType="begin"/>
            </w:r>
            <w:r w:rsidR="00BB532C">
              <w:rPr>
                <w:noProof/>
                <w:webHidden/>
              </w:rPr>
              <w:instrText xml:space="preserve"> PAGEREF _Toc380050371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72" w:history="1">
            <w:r w:rsidR="00BB532C" w:rsidRPr="00AB43D1">
              <w:rPr>
                <w:rStyle w:val="Hyperlink"/>
                <w:noProof/>
              </w:rPr>
              <w:t>Chapter 25: All-Pairs Shortest Path</w:t>
            </w:r>
            <w:r w:rsidR="00BB532C">
              <w:rPr>
                <w:noProof/>
                <w:webHidden/>
              </w:rPr>
              <w:tab/>
            </w:r>
            <w:r w:rsidR="00BB532C">
              <w:rPr>
                <w:noProof/>
                <w:webHidden/>
              </w:rPr>
              <w:fldChar w:fldCharType="begin"/>
            </w:r>
            <w:r w:rsidR="00BB532C">
              <w:rPr>
                <w:noProof/>
                <w:webHidden/>
              </w:rPr>
              <w:instrText xml:space="preserve"> PAGEREF _Toc380050372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7C07C3">
          <w:pPr>
            <w:pStyle w:val="TOC2"/>
            <w:tabs>
              <w:tab w:val="right" w:leader="dot" w:pos="9350"/>
            </w:tabs>
            <w:rPr>
              <w:rFonts w:asciiTheme="minorHAnsi" w:eastAsiaTheme="minorEastAsia" w:hAnsiTheme="minorHAnsi"/>
              <w:noProof/>
              <w:sz w:val="22"/>
              <w:lang w:eastAsia="en-CA"/>
            </w:rPr>
          </w:pPr>
          <w:hyperlink w:anchor="_Toc380050373" w:history="1">
            <w:r w:rsidR="00BB532C" w:rsidRPr="00AB43D1">
              <w:rPr>
                <w:rStyle w:val="Hyperlink"/>
                <w:noProof/>
              </w:rPr>
              <w:t>25.2: Floyd-Warshall</w:t>
            </w:r>
            <w:r w:rsidR="00BB532C">
              <w:rPr>
                <w:noProof/>
                <w:webHidden/>
              </w:rPr>
              <w:tab/>
            </w:r>
            <w:r w:rsidR="00BB532C">
              <w:rPr>
                <w:noProof/>
                <w:webHidden/>
              </w:rPr>
              <w:fldChar w:fldCharType="begin"/>
            </w:r>
            <w:r w:rsidR="00BB532C">
              <w:rPr>
                <w:noProof/>
                <w:webHidden/>
              </w:rPr>
              <w:instrText xml:space="preserve"> PAGEREF _Toc380050373 \h </w:instrText>
            </w:r>
            <w:r w:rsidR="00BB532C">
              <w:rPr>
                <w:noProof/>
                <w:webHidden/>
              </w:rPr>
            </w:r>
            <w:r w:rsidR="00BB532C">
              <w:rPr>
                <w:noProof/>
                <w:webHidden/>
              </w:rPr>
              <w:fldChar w:fldCharType="separate"/>
            </w:r>
            <w:r w:rsidR="00BB532C">
              <w:rPr>
                <w:noProof/>
                <w:webHidden/>
              </w:rPr>
              <w:t>29</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74" w:history="1">
            <w:r w:rsidR="00BB532C" w:rsidRPr="00AB43D1">
              <w:rPr>
                <w:rStyle w:val="Hyperlink"/>
                <w:noProof/>
              </w:rPr>
              <w:t>Page 694:</w:t>
            </w:r>
            <w:r w:rsidR="00BB532C">
              <w:rPr>
                <w:noProof/>
                <w:webHidden/>
              </w:rPr>
              <w:tab/>
            </w:r>
            <w:r w:rsidR="00BB532C">
              <w:rPr>
                <w:noProof/>
                <w:webHidden/>
              </w:rPr>
              <w:fldChar w:fldCharType="begin"/>
            </w:r>
            <w:r w:rsidR="00BB532C">
              <w:rPr>
                <w:noProof/>
                <w:webHidden/>
              </w:rPr>
              <w:instrText xml:space="preserve"> PAGEREF _Toc380050374 \h </w:instrText>
            </w:r>
            <w:r w:rsidR="00BB532C">
              <w:rPr>
                <w:noProof/>
                <w:webHidden/>
              </w:rPr>
            </w:r>
            <w:r w:rsidR="00BB532C">
              <w:rPr>
                <w:noProof/>
                <w:webHidden/>
              </w:rPr>
              <w:fldChar w:fldCharType="separate"/>
            </w:r>
            <w:r w:rsidR="00BB532C">
              <w:rPr>
                <w:noProof/>
                <w:webHidden/>
              </w:rPr>
              <w:t>30</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75" w:history="1">
            <w:r w:rsidR="00BB532C" w:rsidRPr="00AB43D1">
              <w:rPr>
                <w:rStyle w:val="Hyperlink"/>
                <w:noProof/>
              </w:rPr>
              <w:t>e.g. 2 Page 696</w:t>
            </w:r>
            <w:r w:rsidR="00BB532C">
              <w:rPr>
                <w:noProof/>
                <w:webHidden/>
              </w:rPr>
              <w:tab/>
            </w:r>
            <w:r w:rsidR="00BB532C">
              <w:rPr>
                <w:noProof/>
                <w:webHidden/>
              </w:rPr>
              <w:fldChar w:fldCharType="begin"/>
            </w:r>
            <w:r w:rsidR="00BB532C">
              <w:rPr>
                <w:noProof/>
                <w:webHidden/>
              </w:rPr>
              <w:instrText xml:space="preserve"> PAGEREF _Toc380050375 \h </w:instrText>
            </w:r>
            <w:r w:rsidR="00BB532C">
              <w:rPr>
                <w:noProof/>
                <w:webHidden/>
              </w:rPr>
            </w:r>
            <w:r w:rsidR="00BB532C">
              <w:rPr>
                <w:noProof/>
                <w:webHidden/>
              </w:rPr>
              <w:fldChar w:fldCharType="separate"/>
            </w:r>
            <w:r w:rsidR="00BB532C">
              <w:rPr>
                <w:noProof/>
                <w:webHidden/>
              </w:rPr>
              <w:t>31</w:t>
            </w:r>
            <w:r w:rsidR="00BB532C">
              <w:rPr>
                <w:noProof/>
                <w:webHidden/>
              </w:rPr>
              <w:fldChar w:fldCharType="end"/>
            </w:r>
          </w:hyperlink>
        </w:p>
        <w:p w:rsidR="00BB532C" w:rsidRDefault="007C07C3">
          <w:pPr>
            <w:pStyle w:val="TOC3"/>
            <w:tabs>
              <w:tab w:val="right" w:leader="dot" w:pos="9350"/>
            </w:tabs>
            <w:rPr>
              <w:rFonts w:asciiTheme="minorHAnsi" w:eastAsiaTheme="minorEastAsia" w:hAnsiTheme="minorHAnsi"/>
              <w:noProof/>
              <w:sz w:val="22"/>
              <w:lang w:eastAsia="en-CA"/>
            </w:rPr>
          </w:pPr>
          <w:hyperlink w:anchor="_Toc380050376" w:history="1">
            <w:r w:rsidR="00BB532C" w:rsidRPr="00AB43D1">
              <w:rPr>
                <w:rStyle w:val="Hyperlink"/>
                <w:noProof/>
              </w:rPr>
              <w:t>e.g. 3)</w:t>
            </w:r>
            <w:r w:rsidR="00BB532C">
              <w:rPr>
                <w:noProof/>
                <w:webHidden/>
              </w:rPr>
              <w:tab/>
            </w:r>
            <w:r w:rsidR="00BB532C">
              <w:rPr>
                <w:noProof/>
                <w:webHidden/>
              </w:rPr>
              <w:fldChar w:fldCharType="begin"/>
            </w:r>
            <w:r w:rsidR="00BB532C">
              <w:rPr>
                <w:noProof/>
                <w:webHidden/>
              </w:rPr>
              <w:instrText xml:space="preserve"> PAGEREF _Toc380050376 \h </w:instrText>
            </w:r>
            <w:r w:rsidR="00BB532C">
              <w:rPr>
                <w:noProof/>
                <w:webHidden/>
              </w:rPr>
            </w:r>
            <w:r w:rsidR="00BB532C">
              <w:rPr>
                <w:noProof/>
                <w:webHidden/>
              </w:rPr>
              <w:fldChar w:fldCharType="separate"/>
            </w:r>
            <w:r w:rsidR="00BB532C">
              <w:rPr>
                <w:noProof/>
                <w:webHidden/>
              </w:rPr>
              <w:t>32</w:t>
            </w:r>
            <w:r w:rsidR="00BB532C">
              <w:rPr>
                <w:noProof/>
                <w:webHidden/>
              </w:rPr>
              <w:fldChar w:fldCharType="end"/>
            </w:r>
          </w:hyperlink>
        </w:p>
        <w:p w:rsidR="00BB532C" w:rsidRDefault="007C07C3">
          <w:pPr>
            <w:pStyle w:val="TOC1"/>
            <w:tabs>
              <w:tab w:val="right" w:leader="dot" w:pos="9350"/>
            </w:tabs>
            <w:rPr>
              <w:rFonts w:asciiTheme="minorHAnsi" w:eastAsiaTheme="minorEastAsia" w:hAnsiTheme="minorHAnsi"/>
              <w:noProof/>
              <w:sz w:val="22"/>
              <w:lang w:eastAsia="en-CA"/>
            </w:rPr>
          </w:pPr>
          <w:hyperlink w:anchor="_Toc380050377" w:history="1">
            <w:r w:rsidR="00BB532C" w:rsidRPr="00AB43D1">
              <w:rPr>
                <w:rStyle w:val="Hyperlink"/>
                <w:noProof/>
              </w:rPr>
              <w:t>Chapter 34: NP-Completeness</w:t>
            </w:r>
            <w:r w:rsidR="00BB532C">
              <w:rPr>
                <w:noProof/>
                <w:webHidden/>
              </w:rPr>
              <w:tab/>
            </w:r>
            <w:r w:rsidR="00BB532C">
              <w:rPr>
                <w:noProof/>
                <w:webHidden/>
              </w:rPr>
              <w:fldChar w:fldCharType="begin"/>
            </w:r>
            <w:r w:rsidR="00BB532C">
              <w:rPr>
                <w:noProof/>
                <w:webHidden/>
              </w:rPr>
              <w:instrText xml:space="preserve"> PAGEREF _Toc380050377 \h </w:instrText>
            </w:r>
            <w:r w:rsidR="00BB532C">
              <w:rPr>
                <w:noProof/>
                <w:webHidden/>
              </w:rPr>
            </w:r>
            <w:r w:rsidR="00BB532C">
              <w:rPr>
                <w:noProof/>
                <w:webHidden/>
              </w:rPr>
              <w:fldChar w:fldCharType="separate"/>
            </w:r>
            <w:r w:rsidR="00BB532C">
              <w:rPr>
                <w:noProof/>
                <w:webHidden/>
              </w:rPr>
              <w:t>33</w:t>
            </w:r>
            <w:r w:rsidR="00BB532C">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1" w:name="_Toc380050327"/>
      <w:r>
        <w:t>Chapter 1</w:t>
      </w:r>
      <w:bookmarkEnd w:id="1"/>
    </w:p>
    <w:p w:rsidR="00F729BF" w:rsidRPr="000853BD" w:rsidRDefault="00F729BF" w:rsidP="00F729BF">
      <w:pPr>
        <w:pStyle w:val="Heading2"/>
      </w:pPr>
      <w:bookmarkStart w:id="2" w:name="_Toc380050328"/>
      <w:r>
        <w:t>A</w:t>
      </w:r>
      <w:r w:rsidRPr="000853BD">
        <w:t>lgorithm correctness</w:t>
      </w:r>
      <w:bookmarkEnd w:id="2"/>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bookmarkStart w:id="3" w:name="_Toc380050329"/>
      <w:r>
        <w:t>Chapter 2</w:t>
      </w:r>
      <w:bookmarkEnd w:id="3"/>
    </w:p>
    <w:p w:rsidR="000853BD" w:rsidRDefault="000853BD" w:rsidP="000853BD">
      <w:pPr>
        <w:pStyle w:val="Heading2"/>
      </w:pPr>
      <w:bookmarkStart w:id="4" w:name="_Toc380050330"/>
      <w:r>
        <w:t>Insertion Sort</w:t>
      </w:r>
      <w:bookmarkEnd w:id="4"/>
    </w:p>
    <w:p w:rsidR="00502530" w:rsidRDefault="007C07C3"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proofErr w:type="gramStart"/>
      <w:r>
        <w:t>T(</w:t>
      </w:r>
      <w:proofErr w:type="gramEnd"/>
      <w:r>
        <w:t>n) = an</w:t>
      </w:r>
      <w:r>
        <w:rPr>
          <w:vertAlign w:val="superscript"/>
        </w:rPr>
        <w:t>2</w:t>
      </w:r>
      <w:r>
        <w:t xml:space="preserve"> + </w:t>
      </w:r>
      <w:proofErr w:type="spellStart"/>
      <w:r>
        <w:t>bn</w:t>
      </w:r>
      <w:proofErr w:type="spellEnd"/>
      <w:r>
        <w:t xml:space="preserve"> + c’</w:t>
      </w:r>
    </w:p>
    <w:p w:rsidR="008A7CBE" w:rsidRDefault="008A7CBE"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4884272"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4884273"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4884274"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w:t>
      </w:r>
      <w:proofErr w:type="spellStart"/>
      <w:r>
        <w:t>lg</w:t>
      </w:r>
      <w:proofErr w:type="spellEnd"/>
      <w:r>
        <w:t xml:space="preserve"> </w:t>
      </w:r>
      <w:r>
        <w:rPr>
          <w:i/>
        </w:rPr>
        <w:t>x</w:t>
      </w:r>
    </w:p>
    <w:p w:rsidR="00953AB6" w:rsidRDefault="00953AB6" w:rsidP="00502530">
      <w:pPr>
        <w:pStyle w:val="NoSpacing"/>
      </w:pPr>
    </w:p>
    <w:p w:rsidR="00953AB6" w:rsidRPr="00953AB6" w:rsidRDefault="00953AB6" w:rsidP="00502530">
      <w:pPr>
        <w:pStyle w:val="NoSpacing"/>
      </w:pPr>
      <w:proofErr w:type="gramStart"/>
      <w:r>
        <w:t>Better than Merge sort for smaller array sizes.</w:t>
      </w:r>
      <w:proofErr w:type="gramEnd"/>
      <w:r w:rsidR="00320563">
        <w:t xml:space="preserve"> It also uses less memory space than </w:t>
      </w:r>
      <w:r w:rsidR="00C9033F">
        <w:t>merge</w:t>
      </w:r>
      <w:r w:rsidR="00320563">
        <w:t xml:space="preserve"> sort.</w:t>
      </w:r>
    </w:p>
    <w:p w:rsidR="00502530" w:rsidRDefault="00502530" w:rsidP="000853BD">
      <w:pPr>
        <w:pStyle w:val="Heading2"/>
      </w:pPr>
      <w:bookmarkStart w:id="5" w:name="_2.3_−_Merge"/>
      <w:bookmarkStart w:id="6" w:name="_Toc380050331"/>
      <w:bookmarkEnd w:id="5"/>
      <w:r>
        <w:t>2.3</w:t>
      </w:r>
      <w:r w:rsidR="000853BD">
        <w:t xml:space="preserve"> −</w:t>
      </w:r>
      <w:r>
        <w:t xml:space="preserve"> Merge Sort</w:t>
      </w:r>
      <w:bookmarkEnd w:id="6"/>
    </w:p>
    <w:p w:rsidR="00502530" w:rsidRDefault="007C07C3" w:rsidP="00502530">
      <w:pPr>
        <w:pStyle w:val="NoSpacing"/>
      </w:pPr>
      <w:hyperlink r:id="rId19" w:history="1">
        <w:proofErr w:type="gramStart"/>
        <w:r w:rsidR="00502530" w:rsidRPr="000853BD">
          <w:rPr>
            <w:rStyle w:val="Hyperlink"/>
          </w:rPr>
          <w:t>Demonstration with dance</w:t>
        </w:r>
      </w:hyperlink>
      <w:r w:rsidR="00502530">
        <w:t>.</w:t>
      </w:r>
      <w:proofErr w:type="gramEnd"/>
    </w:p>
    <w:p w:rsidR="00502530" w:rsidRDefault="007C07C3" w:rsidP="00502530">
      <w:pPr>
        <w:pStyle w:val="NoSpacing"/>
      </w:pPr>
      <w:hyperlink r:id="rId20"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proofErr w:type="gramStart"/>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roofErr w:type="gramEnd"/>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4884275"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4884276"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7" w:name="_Toc380050332"/>
      <w:r>
        <w:t>Recurrence Relationships</w:t>
      </w:r>
      <w:bookmarkEnd w:id="7"/>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4884277"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4884278"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4884279" r:id="rId32"/>
        </w:object>
      </w:r>
      <w:r>
        <w:t>is the time it takes to divide each sub-problem</w:t>
      </w:r>
    </w:p>
    <w:p w:rsidR="00502530" w:rsidRDefault="00502530" w:rsidP="00502530">
      <w:pPr>
        <w:pStyle w:val="Heading1"/>
      </w:pPr>
      <w:bookmarkStart w:id="8" w:name="_Toc380050333"/>
      <w:r>
        <w:t>Chapter 3</w:t>
      </w:r>
      <w:bookmarkEnd w:id="8"/>
    </w:p>
    <w:p w:rsidR="00502530" w:rsidRDefault="00502530" w:rsidP="000853BD">
      <w:pPr>
        <w:pStyle w:val="Heading2"/>
      </w:pPr>
      <w:bookmarkStart w:id="9" w:name="_Toc380050334"/>
      <w:r>
        <w:t>Asymptotic notations</w:t>
      </w:r>
      <w:bookmarkEnd w:id="9"/>
    </w:p>
    <w:p w:rsidR="0056403C" w:rsidRDefault="0056403C" w:rsidP="0056403C">
      <w:pPr>
        <w:pStyle w:val="NoSpacing"/>
      </w:pPr>
      <w:r>
        <w:rPr>
          <w:b/>
        </w:rPr>
        <w:t>Asymptotic bounds</w:t>
      </w:r>
      <w:r>
        <w:t xml:space="preserve">: the behaviour of a function as functions </w:t>
      </w:r>
      <w:proofErr w:type="gramStart"/>
      <w:r>
        <w:t>get</w:t>
      </w:r>
      <w:proofErr w:type="gramEnd"/>
      <w:r>
        <w:t xml:space="preserve">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4884280" r:id="rId35"/>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4884281" r:id="rId39"/>
        </w:object>
      </w:r>
    </w:p>
    <w:p w:rsidR="004A2B1C" w:rsidRDefault="004A2B1C" w:rsidP="004A2B1C">
      <w:pPr>
        <w:pStyle w:val="Heading2"/>
      </w:pPr>
      <w:bookmarkStart w:id="10" w:name="_Toc380050335"/>
      <w:r>
        <w:t>Asymptotic Upper Bounds</w:t>
      </w:r>
      <w:bookmarkEnd w:id="10"/>
    </w:p>
    <w:p w:rsidR="00B145FA" w:rsidRDefault="004A2B1C" w:rsidP="004A2B1C">
      <w:pPr>
        <w:pStyle w:val="NoSpacing"/>
      </w:pPr>
      <w:r>
        <w:t>Page 47:</w:t>
      </w:r>
      <w:r w:rsidR="0008111A">
        <w:t xml:space="preserve"> given a function </w:t>
      </w:r>
      <w:proofErr w:type="gramStart"/>
      <w:r w:rsidR="0008111A">
        <w:t>g(</w:t>
      </w:r>
      <w:proofErr w:type="gramEnd"/>
      <w:r w:rsidR="0008111A">
        <w:t>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4884282" r:id="rId42"/>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4884283"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4884284" r:id="rId47"/>
        </w:object>
      </w:r>
      <w:r w:rsidR="00E93903">
        <w:t>(i.e. get rid of fractions)</w:t>
      </w:r>
    </w:p>
    <w:p w:rsidR="001F647D" w:rsidRDefault="001F647D" w:rsidP="00502530">
      <w:pPr>
        <w:pStyle w:val="NoSpacing"/>
      </w:pPr>
    </w:p>
    <w:p w:rsidR="001F647D" w:rsidRPr="001F647D" w:rsidRDefault="001F647D" w:rsidP="00502530">
      <w:pPr>
        <w:pStyle w:val="NoSpacing"/>
      </w:pPr>
      <w:proofErr w:type="gramStart"/>
      <w:r>
        <w:t>O(</w:t>
      </w:r>
      <w:proofErr w:type="gramEnd"/>
      <w:r>
        <w:t xml:space="preserve">n) is sometimes only true between a given range. For example, </w:t>
      </w:r>
      <w:proofErr w:type="gramStart"/>
      <w:r>
        <w:t>f(</w:t>
      </w:r>
      <w:proofErr w:type="gramEnd"/>
      <w:r>
        <w:t>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1" w:name="_Toc380050336"/>
      <w:r>
        <w:t>Chapter 4: Divide and Conquer [the world</w:t>
      </w:r>
      <w:r w:rsidR="00063A92">
        <w:t xml:space="preserve">? </w:t>
      </w:r>
      <w:r>
        <w:t>no</w:t>
      </w:r>
      <w:r w:rsidR="00063A92">
        <w:t>.</w:t>
      </w:r>
      <w:r>
        <w:t>]</w:t>
      </w:r>
      <w:bookmarkEnd w:id="11"/>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2" w:name="_Toc380050337"/>
      <w:r>
        <w:t>4.3 - Substitution Method</w:t>
      </w:r>
      <w:bookmarkEnd w:id="12"/>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4884285" r:id="rId49"/>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4884286" r:id="rId51"/>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4884287"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4884288" r:id="rId53"/>
        </w:object>
      </w:r>
      <w:r>
        <w:t>)</w:t>
      </w:r>
      <w:proofErr w:type="spellStart"/>
      <w:r>
        <w:t>lg</w:t>
      </w:r>
      <w:proofErr w:type="spellEnd"/>
      <w:r>
        <w:t>(</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4884289" r:id="rId54"/>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4884290" r:id="rId55"/>
        </w:object>
      </w:r>
      <w:r>
        <w:t>)</w:t>
      </w:r>
      <w:proofErr w:type="spellStart"/>
      <w:r>
        <w:t>lg</w:t>
      </w:r>
      <w:proofErr w:type="spellEnd"/>
      <w:r>
        <w:t>(</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4884291" r:id="rId56"/>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45" type="#_x0000_t75" style="width:10.25pt;height:18.1pt" o:ole="">
            <v:imagedata r:id="rId57" o:title=""/>
          </v:shape>
          <o:OLEObject Type="Embed" ProgID="Equation.DSMT4" ShapeID="_x0000_i1045" DrawAspect="Content" ObjectID="_1454884292" r:id="rId58"/>
        </w:object>
      </w:r>
      <w:r w:rsidR="00502530">
        <w:t>)</w:t>
      </w:r>
      <w:proofErr w:type="spellStart"/>
      <w:r w:rsidR="00502530">
        <w:t>lg</w:t>
      </w:r>
      <w:proofErr w:type="spellEnd"/>
      <w:r w:rsidR="00502530">
        <w:t>(</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4884293" r:id="rId60"/>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47" type="#_x0000_t75" style="width:10.25pt;height:18.1pt" o:ole="">
            <v:imagedata r:id="rId61" o:title=""/>
          </v:shape>
          <o:OLEObject Type="Embed" ProgID="Equation.DSMT4" ShapeID="_x0000_i1047" DrawAspect="Content" ObjectID="_1454884294" r:id="rId62"/>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4884295" r:id="rId64"/>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4884296"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4884297"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3" w:name="_Toc380050338"/>
      <w:r>
        <w:t>4.5 - Master Method</w:t>
      </w:r>
      <w:bookmarkEnd w:id="13"/>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4884298" r:id="rId69"/>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4884299"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4884300"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4884301" r:id="rId72"/>
        </w:object>
      </w:r>
      <w:r w:rsidR="00615B58">
        <w:t xml:space="preserve"> </w:t>
      </w:r>
      <w:r w:rsidR="00502530">
        <w:t>&lt; f(n)</w:t>
      </w:r>
    </w:p>
    <w:p w:rsidR="00502530" w:rsidRDefault="00976A68" w:rsidP="00976A68">
      <w:pPr>
        <w:pStyle w:val="Heading3"/>
      </w:pPr>
      <w:bookmarkStart w:id="14" w:name="_Toc380050339"/>
      <w:proofErr w:type="gramStart"/>
      <w:r>
        <w:t>e.g.</w:t>
      </w:r>
      <w:bookmarkEnd w:id="14"/>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4884302"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4884303" r:id="rId76"/>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5" w:name="_Toc380050340"/>
      <w:proofErr w:type="gramStart"/>
      <w:r>
        <w:t>e.g.</w:t>
      </w:r>
      <w:bookmarkEnd w:id="15"/>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4884304"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4884305"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4884306"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4884307" r:id="rId82"/>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4884308" r:id="rId83"/>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4884309"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63" type="#_x0000_t75" style="width:10.25pt;height:18.1pt" o:ole="">
            <v:imagedata r:id="rId86" o:title=""/>
          </v:shape>
          <o:OLEObject Type="Embed" ProgID="Equation.DSMT4" ShapeID="_x0000_i1063" DrawAspect="Content" ObjectID="_1454884310"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4884311" r:id="rId89"/>
        </w:object>
      </w:r>
      <w:r w:rsidR="00502530">
        <w:t xml:space="preserve"> ≤ </w:t>
      </w:r>
      <w:proofErr w:type="gramStart"/>
      <w:r w:rsidR="00502530">
        <w:t>c</w:t>
      </w:r>
      <w:proofErr w:type="gramEnd"/>
      <w:r w:rsidR="00502530">
        <w:t xml:space="preserve"> ∙ </w:t>
      </w:r>
      <w:r w:rsidRPr="00500DF3">
        <w:rPr>
          <w:position w:val="-6"/>
        </w:rPr>
        <w:object w:dxaOrig="279" w:dyaOrig="360">
          <v:shape id="_x0000_i1065" type="#_x0000_t75" style="width:14pt;height:18.1pt" o:ole="">
            <v:imagedata r:id="rId90" o:title=""/>
          </v:shape>
          <o:OLEObject Type="Embed" ProgID="Equation.DSMT4" ShapeID="_x0000_i1065" DrawAspect="Content" ObjectID="_1454884312"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4884313" r:id="rId93"/>
        </w:object>
      </w:r>
      <w:r w:rsidR="00502530">
        <w:t xml:space="preserve"> ≤ </w:t>
      </w:r>
      <w:proofErr w:type="gramStart"/>
      <w:r w:rsidR="00502530">
        <w:t>c</w:t>
      </w:r>
      <w:proofErr w:type="gramEnd"/>
      <w:r w:rsidR="00502530">
        <w:t xml:space="preserve"> ∙ </w:t>
      </w:r>
      <w:r w:rsidRPr="00500DF3">
        <w:rPr>
          <w:position w:val="-6"/>
        </w:rPr>
        <w:object w:dxaOrig="279" w:dyaOrig="360">
          <v:shape id="_x0000_i1067" type="#_x0000_t75" style="width:14pt;height:18.1pt" o:ole="">
            <v:imagedata r:id="rId90" o:title=""/>
          </v:shape>
          <o:OLEObject Type="Embed" ProgID="Equation.DSMT4" ShapeID="_x0000_i1067" DrawAspect="Content" ObjectID="_1454884314"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4884315" r:id="rId96"/>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bookmarkStart w:id="16" w:name="_Toc380050341"/>
      <w:proofErr w:type="gramStart"/>
      <w:r>
        <w:t>e.g.</w:t>
      </w:r>
      <w:bookmarkEnd w:id="16"/>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4884316" r:id="rId98"/>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4884317" r:id="rId100"/>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7" w:name="_Toc380050342"/>
      <w:r>
        <w:t>Chapter 6: Heaps</w:t>
      </w:r>
      <w:bookmarkEnd w:id="17"/>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4884318" r:id="rId103"/>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proofErr w:type="gramStart"/>
      <w:r>
        <w:t>max-</w:t>
      </w:r>
      <w:proofErr w:type="spellStart"/>
      <w:proofErr w:type="gramEnd"/>
      <w:r>
        <w:t>heapify</w:t>
      </w:r>
      <w:proofErr w:type="spellEnd"/>
      <w:r>
        <w:t>(</w:t>
      </w:r>
      <w:proofErr w:type="spellStart"/>
      <w:r>
        <w:t>A,i</w:t>
      </w:r>
      <w:proofErr w:type="spellEnd"/>
      <w:r>
        <w:t>) = sorts heap into a max-heap</w:t>
      </w:r>
    </w:p>
    <w:p w:rsidR="005F5E83" w:rsidRDefault="00502530" w:rsidP="00502530">
      <w:pPr>
        <w:pStyle w:val="NoSpacing"/>
      </w:pPr>
      <w:proofErr w:type="gramStart"/>
      <w:r>
        <w:t>run</w:t>
      </w:r>
      <w:proofErr w:type="gramEnd"/>
      <w:r>
        <w:t xml:space="preserve"> time = O(</w:t>
      </w:r>
      <w:proofErr w:type="spellStart"/>
      <w:r>
        <w:t>lg</w:t>
      </w:r>
      <w:r w:rsidRPr="00525182">
        <w:rPr>
          <w:i/>
        </w:rPr>
        <w:t>n</w:t>
      </w:r>
      <w:proofErr w:type="spellEnd"/>
      <w:r>
        <w:t>) for each iteration</w:t>
      </w:r>
    </w:p>
    <w:p w:rsidR="00502530" w:rsidRDefault="00502530" w:rsidP="00502530">
      <w:pPr>
        <w:pStyle w:val="NoSpacing"/>
      </w:pPr>
      <w:proofErr w:type="gramStart"/>
      <w:r>
        <w:t>so</w:t>
      </w:r>
      <w:proofErr w:type="gramEnd"/>
      <w:r>
        <w:t xml:space="preserve">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7C07C3" w:rsidP="00502530">
      <w:pPr>
        <w:pStyle w:val="NoSpacing"/>
      </w:pPr>
      <w:hyperlink r:id="rId106"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7C07C3" w:rsidP="00502530">
      <w:pPr>
        <w:pStyle w:val="NoSpacing"/>
      </w:pPr>
      <w:hyperlink r:id="rId107"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running Max-</w:t>
      </w:r>
      <w:proofErr w:type="spellStart"/>
      <w:r>
        <w:t>Heapify</w:t>
      </w:r>
      <w:proofErr w:type="spellEnd"/>
      <w:r>
        <w:t xml:space="preserve">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bookmarkStart w:id="18" w:name="_Toc380050343"/>
      <w:r>
        <w:t>Priority Queue</w:t>
      </w:r>
      <w:bookmarkEnd w:id="18"/>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r>
        <w:t xml:space="preserve"> is inserted.</w:t>
      </w:r>
    </w:p>
    <w:p w:rsidR="00502530" w:rsidRDefault="00502530" w:rsidP="00502530">
      <w:pPr>
        <w:pStyle w:val="Heading1"/>
      </w:pPr>
      <w:bookmarkStart w:id="19" w:name="_Chapter_7:_Quicksort"/>
      <w:bookmarkStart w:id="20" w:name="_Toc380050344"/>
      <w:bookmarkEnd w:id="19"/>
      <w:r>
        <w:t>Chapter 7: Quicksort</w:t>
      </w:r>
      <w:bookmarkEnd w:id="20"/>
    </w:p>
    <w:p w:rsidR="00502530" w:rsidRDefault="007C07C3" w:rsidP="00502530">
      <w:pPr>
        <w:pStyle w:val="NoSpacing"/>
      </w:pPr>
      <w:hyperlink r:id="rId110" w:history="1">
        <w:proofErr w:type="gramStart"/>
        <w:r w:rsidR="00502530" w:rsidRPr="003D4597">
          <w:rPr>
            <w:rStyle w:val="Hyperlink"/>
          </w:rPr>
          <w:t>Demonstration through a dance</w:t>
        </w:r>
      </w:hyperlink>
      <w:r w:rsidR="00502530">
        <w:t>.</w:t>
      </w:r>
      <w:proofErr w:type="gramEnd"/>
    </w:p>
    <w:p w:rsidR="00502530" w:rsidRDefault="007C07C3" w:rsidP="00502530">
      <w:pPr>
        <w:pStyle w:val="NoSpacing"/>
      </w:pPr>
      <w:hyperlink r:id="rId111"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proofErr w:type="gramStart"/>
      <w:r w:rsidR="00C86507">
        <w:t>O(</w:t>
      </w:r>
      <w:proofErr w:type="spellStart"/>
      <w:proofErr w:type="gramEnd"/>
      <w:r w:rsidR="00C86507">
        <w:t>nlgn</w:t>
      </w:r>
      <w:proofErr w:type="spellEnd"/>
      <w:r w:rsidR="00C86507">
        <w:t>)</w:t>
      </w:r>
    </w:p>
    <w:p w:rsidR="00856902" w:rsidRPr="00856902" w:rsidRDefault="00856902" w:rsidP="00502530">
      <w:pPr>
        <w:pStyle w:val="NoSpacing"/>
      </w:pPr>
      <w:r>
        <w:t xml:space="preserve">Worst: </w:t>
      </w:r>
      <w:proofErr w:type="gramStart"/>
      <w:r>
        <w:t>O(</w:t>
      </w:r>
      <w:proofErr w:type="gramEnd"/>
      <w:r>
        <w:t>n</w:t>
      </w:r>
      <w:r>
        <w:rPr>
          <w:vertAlign w:val="superscript"/>
        </w:rPr>
        <w:t>2</w:t>
      </w:r>
      <w:r>
        <w:t>)</w:t>
      </w:r>
    </w:p>
    <w:p w:rsidR="001C4196" w:rsidRDefault="001C4196" w:rsidP="00502530">
      <w:pPr>
        <w:pStyle w:val="NoSpacing"/>
      </w:pPr>
    </w:p>
    <w:p w:rsidR="001C4196" w:rsidRDefault="00880F28" w:rsidP="00502530">
      <w:pPr>
        <w:pStyle w:val="NoSpacing"/>
      </w:pPr>
      <w:proofErr w:type="gramStart"/>
      <w:r>
        <w:t xml:space="preserve">Faster than </w:t>
      </w:r>
      <w:hyperlink w:anchor="_2.3_−_Merge" w:history="1">
        <w:r w:rsidRPr="00E53BD5">
          <w:rPr>
            <w:rStyle w:val="Hyperlink"/>
          </w:rPr>
          <w:t>merge sort</w:t>
        </w:r>
      </w:hyperlink>
      <w:r>
        <w:t xml:space="preserve"> below one billion elements</w:t>
      </w:r>
      <w:r w:rsidR="00B905F7">
        <w:t>.</w:t>
      </w:r>
      <w:proofErr w:type="gramEnd"/>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4884319"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4884320" r:id="rId115"/>
        </w:object>
      </w:r>
    </w:p>
    <w:p w:rsidR="005E4C03" w:rsidRDefault="005E4C03" w:rsidP="00502530">
      <w:pPr>
        <w:pStyle w:val="NoSpacing"/>
      </w:pPr>
    </w:p>
    <w:p w:rsidR="00502530" w:rsidRDefault="00502530" w:rsidP="00502530">
      <w:pPr>
        <w:pStyle w:val="Heading1"/>
      </w:pPr>
      <w:bookmarkStart w:id="21" w:name="_Toc380050345"/>
      <w:r>
        <w:t>Chapter 10: Elementary Data Structures</w:t>
      </w:r>
      <w:bookmarkEnd w:id="21"/>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proofErr w:type="gramStart"/>
      <w:r w:rsidRPr="00903AC8">
        <w:rPr>
          <w:b/>
        </w:rPr>
        <w:t>predecessor</w:t>
      </w:r>
      <w:proofErr w:type="gramEnd"/>
      <w:r>
        <w:t>: element in list with the next lowest value</w:t>
      </w:r>
    </w:p>
    <w:p w:rsidR="00903AC8" w:rsidRPr="00903AC8" w:rsidRDefault="00903AC8" w:rsidP="00502530">
      <w:pPr>
        <w:pStyle w:val="NoSpacing"/>
      </w:pPr>
      <w:proofErr w:type="gramStart"/>
      <w:r>
        <w:rPr>
          <w:b/>
        </w:rPr>
        <w:t>successor</w:t>
      </w:r>
      <w:proofErr w:type="gramEnd"/>
      <w:r>
        <w:t>: element in list with the next highest value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w:t>
      </w:r>
      <w:proofErr w:type="gramStart"/>
      <w:r>
        <w:t>is</w:t>
      </w:r>
      <w:proofErr w:type="gramEnd"/>
      <w:r>
        <w:t xml:space="preserve"> connected to 5. The order is determined by the algorithm (which we shall find out)</w:t>
      </w:r>
    </w:p>
    <w:p w:rsidR="004E3EEA" w:rsidRDefault="004E3EEA" w:rsidP="00502530">
      <w:pPr>
        <w:pStyle w:val="NoSpacing"/>
      </w:pPr>
      <w:r>
        <w:t>1 [</w:t>
      </w:r>
      <w:proofErr w:type="gramStart"/>
      <w:r>
        <w:t>]→</w:t>
      </w:r>
      <w:proofErr w:type="gramEnd"/>
      <w:r>
        <w:t>[2| ]→[5|/]</w:t>
      </w:r>
    </w:p>
    <w:p w:rsidR="004E3EEA" w:rsidRDefault="004E3EEA" w:rsidP="00502530">
      <w:pPr>
        <w:pStyle w:val="NoSpacing"/>
      </w:pPr>
      <w:r>
        <w:t>2 [</w:t>
      </w:r>
      <w:proofErr w:type="gramStart"/>
      <w:r>
        <w:t>]→</w:t>
      </w:r>
      <w:proofErr w:type="gramEnd"/>
      <w:r>
        <w:t>[1| ]→[5|/]→[3| ]→[4| ]</w:t>
      </w:r>
    </w:p>
    <w:p w:rsidR="004E3EEA" w:rsidRDefault="004E3EEA" w:rsidP="00502530">
      <w:pPr>
        <w:pStyle w:val="NoSpacing"/>
      </w:pPr>
      <w:r>
        <w:t>3 [</w:t>
      </w:r>
      <w:proofErr w:type="gramStart"/>
      <w:r>
        <w:t>]→</w:t>
      </w:r>
      <w:proofErr w:type="gramEnd"/>
      <w:r>
        <w:t>[2| ]→[4|/]</w:t>
      </w:r>
    </w:p>
    <w:p w:rsidR="004E3EEA" w:rsidRDefault="004E3EEA" w:rsidP="00502530">
      <w:pPr>
        <w:pStyle w:val="NoSpacing"/>
      </w:pPr>
      <w:r>
        <w:t>4 [</w:t>
      </w:r>
      <w:proofErr w:type="gramStart"/>
      <w:r>
        <w:t>]→</w:t>
      </w:r>
      <w:proofErr w:type="gramEnd"/>
      <w:r>
        <w:t>[2| ]→[5| ]→[3|/]</w:t>
      </w:r>
    </w:p>
    <w:p w:rsidR="004E3EEA" w:rsidRDefault="004E3EEA" w:rsidP="00502530">
      <w:pPr>
        <w:pStyle w:val="NoSpacing"/>
      </w:pPr>
      <w:r>
        <w:t>5 [</w:t>
      </w:r>
      <w:proofErr w:type="gramStart"/>
      <w:r>
        <w:t>]→</w:t>
      </w:r>
      <w:proofErr w:type="gramEnd"/>
      <w:r>
        <w:t>[1|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4884321" r:id="rId118"/>
        </w:object>
      </w:r>
    </w:p>
    <w:p w:rsidR="00502530" w:rsidRDefault="00502530" w:rsidP="00502530">
      <w:pPr>
        <w:pStyle w:val="Heading1"/>
      </w:pPr>
      <w:bookmarkStart w:id="22" w:name="_Toc380050346"/>
      <w:r>
        <w:t>Chapter 11: Hash Tables</w:t>
      </w:r>
      <w:bookmarkEnd w:id="22"/>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4884322"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4884323"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3" w:name="_Toc380050347"/>
      <w:r>
        <w:t>Open Addressing</w:t>
      </w:r>
      <w:bookmarkEnd w:id="23"/>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w:t>
      </w:r>
      <w:proofErr w:type="spellStart"/>
      <w:r w:rsidR="00350929">
        <w:t>k</w:t>
      </w:r>
      <w:proofErr w:type="gramStart"/>
      <w:r w:rsidR="00350929">
        <w:t>,v</w:t>
      </w:r>
      <w:proofErr w:type="spellEnd"/>
      <w:proofErr w:type="gramEnd"/>
      <w:r w:rsidR="00350929">
        <w:t>)</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w:t>
      </w:r>
      <w:proofErr w:type="gramStart"/>
      <w:r w:rsidR="00A526FE">
        <w:t>h’(</w:t>
      </w:r>
      <w:proofErr w:type="gramEnd"/>
      <w:r w:rsidR="00A526FE">
        <w:t xml:space="preserve">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4884324"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4884325"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4884326" r:id="rId129"/>
        </w:object>
      </w:r>
    </w:p>
    <w:p w:rsidR="00AF4CD5" w:rsidRDefault="00AF4CD5" w:rsidP="00A40B9A">
      <w:pPr>
        <w:pStyle w:val="NoSpacing"/>
      </w:pPr>
      <w:proofErr w:type="gramStart"/>
      <w:r>
        <w:t>δ(</w:t>
      </w:r>
      <w:proofErr w:type="spellStart"/>
      <w:proofErr w:type="gramEnd"/>
      <w:r>
        <w:t>u,v</w:t>
      </w:r>
      <w:proofErr w:type="spellEnd"/>
      <w:r>
        <w:t>) ≤ δ(</w:t>
      </w:r>
      <w:proofErr w:type="spellStart"/>
      <w:r>
        <w:t>s,u</w:t>
      </w:r>
      <w:proofErr w:type="spellEnd"/>
      <w:r>
        <w:t>) –π</w:t>
      </w:r>
    </w:p>
    <w:p w:rsidR="00502530" w:rsidRDefault="00502530" w:rsidP="00502530">
      <w:pPr>
        <w:pStyle w:val="Heading1"/>
      </w:pPr>
      <w:bookmarkStart w:id="24" w:name="_Toc380050348"/>
      <w:r>
        <w:t>Chapter 12: Binary Search Trees (BSTs)</w:t>
      </w:r>
      <w:bookmarkEnd w:id="24"/>
    </w:p>
    <w:p w:rsidR="00637418" w:rsidRDefault="00A953F1" w:rsidP="00637418">
      <w:pPr>
        <w:pStyle w:val="NoSpacing"/>
      </w:pPr>
      <w:r>
        <w:t>Things to the bottom left of the node are less than it;</w:t>
      </w:r>
    </w:p>
    <w:p w:rsidR="00A953F1" w:rsidRDefault="00A953F1" w:rsidP="00637418">
      <w:pPr>
        <w:pStyle w:val="NoSpacing"/>
      </w:pPr>
      <w:proofErr w:type="gramStart"/>
      <w:r>
        <w:t>things</w:t>
      </w:r>
      <w:proofErr w:type="gramEnd"/>
      <w:r>
        <w:t xml:space="preserve">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5A1B35A6" wp14:editId="7347DBF2">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5" w:name="_Toc380050349"/>
      <w:r>
        <w:t>Chapter 15: Dynamic Programming (DP)</w:t>
      </w:r>
      <w:bookmarkEnd w:id="25"/>
    </w:p>
    <w:p w:rsidR="00502530" w:rsidRDefault="00502530" w:rsidP="008F5863">
      <w:pPr>
        <w:pStyle w:val="Heading2"/>
      </w:pPr>
      <w:bookmarkStart w:id="26" w:name="_Toc380050350"/>
      <w:r w:rsidRPr="009D4F48">
        <w:t>Dynamic Programming</w:t>
      </w:r>
      <w:bookmarkEnd w:id="26"/>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62434E">
      <w:pPr>
        <w:pStyle w:val="Heading2"/>
      </w:pPr>
      <w:bookmarkStart w:id="27" w:name="_Toc380050351"/>
      <w:r w:rsidRPr="008F5863">
        <w:t>Shortest Paths</w:t>
      </w:r>
      <w:bookmarkEnd w:id="27"/>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80" type="#_x0000_t75" style="width:11.95pt;height:12.95pt" o:ole="">
            <v:imagedata r:id="rId136" o:title=""/>
          </v:shape>
          <o:OLEObject Type="Embed" ProgID="Equation.DSMT4" ShapeID="_x0000_i1080" DrawAspect="Content" ObjectID="_1454884327" r:id="rId137"/>
        </w:object>
      </w:r>
      <w:r>
        <w:t>v</w:t>
      </w:r>
    </w:p>
    <w:p w:rsidR="00502530" w:rsidRDefault="00502530" w:rsidP="00502530">
      <w:pPr>
        <w:pStyle w:val="NoSpacing"/>
      </w:pPr>
      <w:r>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81" type="#_x0000_t75" style="width:75.05pt;height:26.95pt" o:ole="">
            <v:imagedata r:id="rId139" o:title=""/>
          </v:shape>
          <o:OLEObject Type="Embed" ProgID="Equation.DSMT4" ShapeID="_x0000_i1081" DrawAspect="Content" ObjectID="_1454884328" r:id="rId140"/>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2" o:title=""/>
          </v:shape>
          <o:OLEObject Type="Embed" ProgID="Equation.DSMT4" ShapeID="_x0000_i1082" DrawAspect="Content" ObjectID="_1454884329" r:id="rId143"/>
        </w:object>
      </w:r>
    </w:p>
    <w:p w:rsidR="00502530" w:rsidRDefault="00502530" w:rsidP="00233E97">
      <w:pPr>
        <w:pStyle w:val="NoSpacing"/>
        <w:tabs>
          <w:tab w:val="left" w:pos="2783"/>
        </w:tabs>
      </w:pPr>
    </w:p>
    <w:p w:rsidR="00502530" w:rsidRDefault="00502530" w:rsidP="0062434E">
      <w:pPr>
        <w:pStyle w:val="Heading2"/>
      </w:pPr>
      <w:bookmarkStart w:id="28" w:name="_Toc380050352"/>
      <w:r>
        <w:t>5 Basic Steps:</w:t>
      </w:r>
      <w:bookmarkEnd w:id="28"/>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29" w:name="_Toc380050353"/>
      <w:proofErr w:type="gramStart"/>
      <w:r>
        <w:t>e.g</w:t>
      </w:r>
      <w:proofErr w:type="gramEnd"/>
      <w:r>
        <w:t>. Text Justification</w:t>
      </w:r>
      <w:bookmarkEnd w:id="29"/>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4" o:title=""/>
          </v:shape>
          <o:OLEObject Type="Embed" ProgID="Equation.DSMT4" ShapeID="_x0000_i1083" DrawAspect="Content" ObjectID="_1454884330" r:id="rId145"/>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0" w:name="_Toc380050354"/>
      <w:proofErr w:type="gramStart"/>
      <w:r>
        <w:t>e.g.</w:t>
      </w:r>
      <w:bookmarkEnd w:id="30"/>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1" w:name="_Toc380050355"/>
      <w:r>
        <w:t>Sub</w:t>
      </w:r>
      <w:r w:rsidR="004A1963">
        <w:t>-</w:t>
      </w:r>
      <w:r>
        <w:t>problems for strings / sequences</w:t>
      </w:r>
      <w:bookmarkEnd w:id="31"/>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2" w:name="_Toc380050356"/>
      <w:proofErr w:type="spellStart"/>
      <w:r>
        <w:t>Parenthesization</w:t>
      </w:r>
      <w:bookmarkEnd w:id="32"/>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3" w:name="_Toc380050357"/>
      <w:r>
        <w:t>Chapter 16: Greedy algorithms</w:t>
      </w:r>
      <w:bookmarkEnd w:id="33"/>
    </w:p>
    <w:p w:rsidR="00502530" w:rsidRDefault="00502530" w:rsidP="00502530">
      <w:pPr>
        <w:pStyle w:val="NoSpacing"/>
      </w:pPr>
      <w:r>
        <w:t xml:space="preserve">Think of booze. </w:t>
      </w:r>
      <w:proofErr w:type="gramStart"/>
      <w:r>
        <w:t>E.g. At a party with free booze.</w:t>
      </w:r>
      <w:proofErr w:type="gramEnd"/>
      <w:r>
        <w:t xml:space="preserve"> If you want to get </w:t>
      </w:r>
      <w:proofErr w:type="gramStart"/>
      <w:r>
        <w:t>drunk</w:t>
      </w:r>
      <w:proofErr w:type="gramEnd"/>
      <w:r>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 xml:space="preserve">Fractional Knapsack: you may pick up parts of items, thus you look for the item with the highest </w:t>
      </w:r>
      <w:proofErr w:type="spellStart"/>
      <w:r>
        <w:t>money</w:t>
      </w:r>
      <w:proofErr w:type="gramStart"/>
      <w:r>
        <w:t>:weight</w:t>
      </w:r>
      <w:proofErr w:type="spellEnd"/>
      <w:proofErr w:type="gramEnd"/>
      <w:r>
        <w:t xml:space="preserve"> ratio</w:t>
      </w:r>
    </w:p>
    <w:p w:rsidR="00502530" w:rsidRDefault="00502530" w:rsidP="00502530">
      <w:pPr>
        <w:pStyle w:val="NoSpacing"/>
      </w:pPr>
      <w:r>
        <w:t>0-</w:t>
      </w:r>
      <w:proofErr w:type="gramStart"/>
      <w: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Stupid greedy algorithm: according to your requirements, you go for the higher priority; very dumbed-down example of what a greedy algorithm is; for example, looking for the best </w:t>
      </w:r>
      <w:proofErr w:type="spellStart"/>
      <w:r>
        <w:t>money</w:t>
      </w:r>
      <w:proofErr w:type="gramStart"/>
      <w:r>
        <w:t>:weight</w:t>
      </w:r>
      <w:proofErr w:type="spellEnd"/>
      <w:proofErr w:type="gramEnd"/>
      <w:r>
        <w:t xml:space="preserve">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33310B" w:rsidRDefault="00502530" w:rsidP="004A1963">
      <w:pPr>
        <w:pStyle w:val="Heading1"/>
      </w:pPr>
      <w:bookmarkStart w:id="34" w:name="_Toc380050358"/>
      <w:r>
        <w:t xml:space="preserve">Chapter 22: </w:t>
      </w:r>
      <w:r w:rsidR="0033310B">
        <w:t>Elementary Graph Algorithms</w:t>
      </w:r>
      <w:bookmarkEnd w:id="34"/>
    </w:p>
    <w:p w:rsidR="00A2560D" w:rsidRDefault="00A2560D" w:rsidP="00A2560D">
      <w:pPr>
        <w:pStyle w:val="NoSpacing"/>
      </w:pPr>
      <w:bookmarkStart w:id="35" w:name="_Toc380050359"/>
      <w:r w:rsidRPr="000A1F30">
        <w:rPr>
          <w:b/>
        </w:rPr>
        <w:t>Graph</w:t>
      </w:r>
      <w:r>
        <w:t xml:space="preserve">: a set of vertices and edges, denoted by </w:t>
      </w:r>
      <w:proofErr w:type="gramStart"/>
      <w:r>
        <w:t>G(</w:t>
      </w:r>
      <w:proofErr w:type="gramEnd"/>
      <w:r>
        <w:t>V,E), where V is the set of vertices and E is the set of edges</w:t>
      </w:r>
    </w:p>
    <w:p w:rsidR="00577068" w:rsidRDefault="00577068" w:rsidP="00577068">
      <w:pPr>
        <w:pStyle w:val="NoSpacing"/>
      </w:pPr>
    </w:p>
    <w:p w:rsidR="00577068" w:rsidRDefault="00577068" w:rsidP="00577068">
      <w:pPr>
        <w:pStyle w:val="NoSpacing"/>
      </w:pPr>
      <w:proofErr w:type="gramStart"/>
      <w:r w:rsidRPr="00433613">
        <w:rPr>
          <w:b/>
        </w:rPr>
        <w:t>edge</w:t>
      </w:r>
      <w:proofErr w:type="gramEnd"/>
      <w:r>
        <w:t>: a connection between 2 vertices, denoted by (</w:t>
      </w:r>
      <w:proofErr w:type="spellStart"/>
      <w:r>
        <w:t>u,v</w:t>
      </w:r>
      <w:proofErr w:type="spellEnd"/>
      <w:r>
        <w:t>), where u = vertex</w:t>
      </w:r>
      <w:r>
        <w:rPr>
          <w:vertAlign w:val="subscript"/>
        </w:rPr>
        <w:t>1</w:t>
      </w:r>
      <w:r>
        <w:t>, and v = vertex</w:t>
      </w:r>
      <w:r>
        <w:softHyphen/>
      </w:r>
      <w:r>
        <w:rPr>
          <w:vertAlign w:val="subscript"/>
        </w:rPr>
        <w:t>2</w:t>
      </w:r>
    </w:p>
    <w:p w:rsidR="00A2560D" w:rsidRDefault="00A2560D" w:rsidP="00A2560D">
      <w:pPr>
        <w:pStyle w:val="NoSpacing"/>
      </w:pPr>
    </w:p>
    <w:p w:rsidR="00F23AC1" w:rsidRDefault="00F23AC1" w:rsidP="00F23AC1">
      <w:pPr>
        <w:pStyle w:val="NoSpacing"/>
      </w:pPr>
      <w:r>
        <w:t>Types of graphs:</w:t>
      </w:r>
    </w:p>
    <w:p w:rsidR="00444666" w:rsidRDefault="00F23AC1" w:rsidP="00444666">
      <w:pPr>
        <w:pStyle w:val="NoSpacing"/>
        <w:numPr>
          <w:ilvl w:val="0"/>
          <w:numId w:val="39"/>
        </w:numPr>
      </w:pPr>
      <w:r w:rsidRPr="00F23AC1">
        <w:rPr>
          <w:b/>
        </w:rPr>
        <w:t>Directed</w:t>
      </w:r>
      <w:r>
        <w:rPr>
          <w:b/>
        </w:rPr>
        <w:t xml:space="preserve"> </w:t>
      </w:r>
      <w:r>
        <w:t>(digraph):</w:t>
      </w:r>
      <w:r w:rsidR="00B90D91">
        <w:t xml:space="preserve"> edges</w:t>
      </w:r>
      <w:r>
        <w:t xml:space="preserve"> can only travel in </w:t>
      </w:r>
      <w:r w:rsidR="00B90D91">
        <w:t xml:space="preserve">one </w:t>
      </w:r>
      <w:r>
        <w:t xml:space="preserve">direction </w:t>
      </w:r>
      <w:r w:rsidR="00B90D91">
        <w:t>(arrowheads point in direction)</w:t>
      </w:r>
    </w:p>
    <w:p w:rsidR="00444666" w:rsidRDefault="00F23AC1" w:rsidP="00444666">
      <w:pPr>
        <w:pStyle w:val="NoSpacing"/>
        <w:numPr>
          <w:ilvl w:val="0"/>
          <w:numId w:val="39"/>
        </w:numPr>
      </w:pPr>
      <w:r w:rsidRPr="00444666">
        <w:rPr>
          <w:b/>
        </w:rPr>
        <w:t>Undirected</w:t>
      </w:r>
      <w:r>
        <w:t xml:space="preserve">: </w:t>
      </w:r>
      <w:r w:rsidR="00B90D91">
        <w:t>edges do not have any particular direction</w:t>
      </w:r>
    </w:p>
    <w:p w:rsidR="0033310B" w:rsidRDefault="0033310B" w:rsidP="0033310B">
      <w:pPr>
        <w:pStyle w:val="Heading2"/>
      </w:pPr>
      <w:r>
        <w:t>Adjacency Lists &amp; Matrices</w:t>
      </w:r>
      <w:bookmarkEnd w:id="35"/>
    </w:p>
    <w:p w:rsidR="0033310B" w:rsidRDefault="00A24093" w:rsidP="00403353">
      <w:pPr>
        <w:pStyle w:val="NoSpacing"/>
      </w:pPr>
      <w:r w:rsidRPr="00A24093">
        <w:rPr>
          <w:position w:val="-34"/>
        </w:rPr>
        <w:object w:dxaOrig="2659" w:dyaOrig="800">
          <v:shape id="_x0000_i1084" type="#_x0000_t75" style="width:133.1pt;height:39.9pt" o:ole="">
            <v:imagedata r:id="rId149" o:title=""/>
          </v:shape>
          <o:OLEObject Type="Embed" ProgID="Equation.DSMT4" ShapeID="_x0000_i1084" DrawAspect="Content" ObjectID="_1454884331" r:id="rId150"/>
        </w:object>
      </w:r>
    </w:p>
    <w:p w:rsidR="003C0F7B" w:rsidRDefault="003C0F7B" w:rsidP="00403353">
      <w:pPr>
        <w:pStyle w:val="NoSpacing"/>
      </w:pPr>
      <w:r>
        <w:rPr>
          <w:b/>
        </w:rPr>
        <w:t>Degree</w:t>
      </w:r>
      <w:r>
        <w:t xml:space="preserve">: </w:t>
      </w:r>
      <w:r w:rsidR="00D03D8D">
        <w:t>the degree of a vertex in an undirected graph is the number of edges incident on it</w:t>
      </w:r>
    </w:p>
    <w:p w:rsidR="009579D5" w:rsidRPr="009579D5" w:rsidRDefault="009579D5" w:rsidP="00403353">
      <w:pPr>
        <w:pStyle w:val="NoSpacing"/>
      </w:pPr>
      <w:r>
        <w:rPr>
          <w:b/>
        </w:rPr>
        <w:t>Isolated</w:t>
      </w:r>
      <w:r>
        <w:t xml:space="preserve">: </w:t>
      </w:r>
      <w:r w:rsidR="00575F2E">
        <w:t>vertex with degree 0</w:t>
      </w:r>
    </w:p>
    <w:p w:rsidR="00B14C9C" w:rsidRDefault="003C0F7B" w:rsidP="00403353">
      <w:pPr>
        <w:pStyle w:val="NoSpacing"/>
      </w:pPr>
      <w:proofErr w:type="spellStart"/>
      <w:r w:rsidRPr="003C0F7B">
        <w:rPr>
          <w:b/>
        </w:rPr>
        <w:t>Out</w:t>
      </w:r>
      <w:r w:rsidR="00B14C9C" w:rsidRPr="003C0F7B">
        <w:rPr>
          <w:b/>
        </w:rPr>
        <w:t>degree</w:t>
      </w:r>
      <w:proofErr w:type="spellEnd"/>
      <w:r w:rsidR="00B14C9C">
        <w:t xml:space="preserve">: </w:t>
      </w:r>
      <w:r w:rsidR="006119B2">
        <w:t>number of edges leaving a vertex</w:t>
      </w:r>
      <w:r w:rsidR="009B0C8D">
        <w:t xml:space="preserve"> of a directed graph</w:t>
      </w:r>
    </w:p>
    <w:p w:rsidR="003C0F7B" w:rsidRDefault="003C0F7B" w:rsidP="00403353">
      <w:pPr>
        <w:pStyle w:val="NoSpacing"/>
      </w:pPr>
      <w:proofErr w:type="spellStart"/>
      <w:r w:rsidRPr="003C0F7B">
        <w:rPr>
          <w:b/>
        </w:rPr>
        <w:t>Indegree</w:t>
      </w:r>
      <w:proofErr w:type="spellEnd"/>
      <w:r>
        <w:t xml:space="preserve">: </w:t>
      </w:r>
      <w:r w:rsidR="006119B2">
        <w:t>number of edges entering a vertex</w:t>
      </w:r>
      <w:r w:rsidR="009B0C8D">
        <w:t xml:space="preserve"> of a directed graph</w:t>
      </w:r>
    </w:p>
    <w:p w:rsidR="00960055" w:rsidRDefault="00960055" w:rsidP="00403353">
      <w:pPr>
        <w:pStyle w:val="NoSpacing"/>
      </w:pPr>
    </w:p>
    <w:p w:rsidR="00960055" w:rsidRDefault="00960055" w:rsidP="00403353">
      <w:pPr>
        <w:pStyle w:val="NoSpacing"/>
      </w:pPr>
      <w:proofErr w:type="gramStart"/>
      <w:r>
        <w:t>π</w:t>
      </w:r>
      <w:proofErr w:type="gramEnd"/>
      <w:r>
        <w:t>: predecessor</w:t>
      </w:r>
    </w:p>
    <w:p w:rsidR="00525319" w:rsidRDefault="00525319" w:rsidP="00403353">
      <w:pPr>
        <w:pStyle w:val="NoSpacing"/>
      </w:pPr>
      <w:proofErr w:type="gramStart"/>
      <w:r>
        <w:t>d</w:t>
      </w:r>
      <w:proofErr w:type="gramEnd"/>
      <w:r>
        <w:t>: weight of each edge</w:t>
      </w:r>
    </w:p>
    <w:p w:rsidR="00525319" w:rsidRPr="0033310B" w:rsidRDefault="00525319" w:rsidP="00403353">
      <w:pPr>
        <w:pStyle w:val="NoSpacing"/>
      </w:pPr>
      <w:proofErr w:type="gramStart"/>
      <w:r>
        <w:t>default</w:t>
      </w:r>
      <w:proofErr w:type="gramEnd"/>
      <w:r>
        <w:t xml:space="preserve"> d = </w:t>
      </w:r>
      <w:r>
        <w:rPr>
          <w:rFonts w:cs="Times New Roman"/>
        </w:rPr>
        <w:t>∞</w:t>
      </w:r>
    </w:p>
    <w:p w:rsidR="00502530" w:rsidRDefault="00502530" w:rsidP="0033310B">
      <w:pPr>
        <w:pStyle w:val="Heading2"/>
      </w:pPr>
      <w:bookmarkStart w:id="36" w:name="_BFS"/>
      <w:bookmarkStart w:id="37" w:name="_Toc380050360"/>
      <w:bookmarkEnd w:id="36"/>
      <w:r>
        <w:t>BFS</w:t>
      </w:r>
      <w:bookmarkEnd w:id="37"/>
    </w:p>
    <w:p w:rsidR="002E4543" w:rsidRDefault="007C07C3" w:rsidP="00502530">
      <w:pPr>
        <w:pStyle w:val="NoSpacing"/>
      </w:pPr>
      <w:hyperlink r:id="rId151"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5" type="#_x0000_t75" alt="{85}:" style="width:240.25pt;height:180.15pt" o:ole="">
            <v:imagedata r:id="rId152" o:title=""/>
          </v:shape>
          <o:OLEObject Type="Embed" ProgID="ShockwaveFlash.ShockwaveFlash.12" ShapeID="_x0000_i1085" DrawAspect="Content" ObjectID="_1454884332" r:id="rId153">
            <o:FieldCodes>\s</o:FieldCodes>
          </o:OLEObject>
        </w:object>
      </w:r>
      <w:r w:rsidR="00502530">
        <w:tab/>
      </w:r>
    </w:p>
    <w:p w:rsidR="00967912" w:rsidRDefault="00967912" w:rsidP="00502530">
      <w:pPr>
        <w:pStyle w:val="NoSpacing"/>
      </w:pPr>
      <w:proofErr w:type="gramStart"/>
      <w:r>
        <w:t>O(</w:t>
      </w:r>
      <w:proofErr w:type="gramEnd"/>
      <w:r>
        <w:t>V+E)</w:t>
      </w:r>
    </w:p>
    <w:p w:rsidR="005044AC" w:rsidRDefault="005044AC" w:rsidP="00502530">
      <w:pPr>
        <w:pStyle w:val="NoSpacing"/>
      </w:pPr>
      <w:r>
        <w:t xml:space="preserve">Shortest path weight from u to v: </w:t>
      </w:r>
      <w:proofErr w:type="gramStart"/>
      <w:r>
        <w:t>δ(</w:t>
      </w:r>
      <w:proofErr w:type="spellStart"/>
      <w:proofErr w:type="gramEnd"/>
      <w:r>
        <w:t>u,v</w:t>
      </w:r>
      <w:proofErr w:type="spellEnd"/>
      <w:r>
        <w:t>)</w:t>
      </w:r>
    </w:p>
    <w:p w:rsidR="00B85B73" w:rsidRDefault="00B85B73" w:rsidP="00502530">
      <w:pPr>
        <w:pStyle w:val="NoSpacing"/>
      </w:pPr>
    </w:p>
    <w:p w:rsidR="00B85B73" w:rsidRDefault="00B85B73" w:rsidP="00502530">
      <w:pPr>
        <w:pStyle w:val="NoSpacing"/>
      </w:pPr>
      <w:r>
        <w:t>An edge is defined by the two nodes it connects. In general, the beginning of the edge is u and the end is v, although this is more important for directed graphs</w:t>
      </w:r>
      <w:r w:rsidR="00FA12CC">
        <w:t>.</w:t>
      </w:r>
    </w:p>
    <w:p w:rsidR="00FA12CC" w:rsidRDefault="00FA12CC" w:rsidP="00502530">
      <w:pPr>
        <w:pStyle w:val="NoSpacing"/>
      </w:pPr>
    </w:p>
    <w:p w:rsidR="00FA12CC" w:rsidRDefault="00FA12CC" w:rsidP="00502530">
      <w:pPr>
        <w:pStyle w:val="NoSpacing"/>
      </w:pPr>
      <w:r>
        <w:t xml:space="preserve">The </w:t>
      </w:r>
      <w:r>
        <w:rPr>
          <w:b/>
        </w:rPr>
        <w:t>discovery time</w:t>
      </w:r>
      <w:r>
        <w:t xml:space="preserve"> of an edge is denoted by ‘</w:t>
      </w:r>
      <w:proofErr w:type="spellStart"/>
      <w:r w:rsidRPr="00FA12CC">
        <w:rPr>
          <w:rFonts w:ascii="Courier New" w:hAnsi="Courier New" w:cs="Courier New"/>
          <w:sz w:val="22"/>
        </w:rPr>
        <w:t>u.d</w:t>
      </w:r>
      <w:proofErr w:type="spellEnd"/>
      <w:r>
        <w:t>’.</w:t>
      </w:r>
    </w:p>
    <w:p w:rsidR="00FA12CC" w:rsidRDefault="00FA12CC" w:rsidP="00502530">
      <w:pPr>
        <w:pStyle w:val="NoSpacing"/>
      </w:pPr>
    </w:p>
    <w:p w:rsidR="00FA12CC" w:rsidRPr="00FA12CC" w:rsidRDefault="00FA12CC" w:rsidP="00502530">
      <w:pPr>
        <w:pStyle w:val="NoSpacing"/>
      </w:pPr>
      <w:r>
        <w:t xml:space="preserve">The </w:t>
      </w:r>
      <w:r>
        <w:rPr>
          <w:b/>
        </w:rPr>
        <w:t>finish time</w:t>
      </w:r>
      <w:r>
        <w:t xml:space="preserve"> of an edge is denoted by </w:t>
      </w:r>
      <w:proofErr w:type="spellStart"/>
      <w:r>
        <w:t>u.f</w:t>
      </w:r>
      <w:proofErr w:type="spellEnd"/>
    </w:p>
    <w:p w:rsidR="0033310B" w:rsidRDefault="0033310B" w:rsidP="0033310B">
      <w:pPr>
        <w:pStyle w:val="Heading2"/>
      </w:pPr>
      <w:bookmarkStart w:id="38" w:name="_Toc380050361"/>
      <w:r>
        <w:t>DFS</w:t>
      </w:r>
      <w:bookmarkEnd w:id="38"/>
    </w:p>
    <w:p w:rsidR="00502530" w:rsidRDefault="007C07C3" w:rsidP="00502530">
      <w:pPr>
        <w:pStyle w:val="NoSpacing"/>
      </w:pPr>
      <w:hyperlink r:id="rId154"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6" type="#_x0000_t75" alt="{86}:" style="width:240.25pt;height:180.15pt" o:ole="">
            <v:imagedata r:id="rId155" o:title=""/>
          </v:shape>
          <o:OLEObject Type="Embed" ProgID="ShockwaveFlash.ShockwaveFlash.12" ShapeID="_x0000_i1086" DrawAspect="Content" ObjectID="_1454884333" r:id="rId156">
            <o:FieldCodes>\s</o:FieldCodes>
          </o:OLEObject>
        </w:object>
      </w:r>
    </w:p>
    <w:p w:rsidR="00DA7A12" w:rsidRDefault="00DA7A12" w:rsidP="00502530">
      <w:pPr>
        <w:pStyle w:val="NoSpacing"/>
      </w:pPr>
      <w:proofErr w:type="gramStart"/>
      <w:r>
        <w:t>Θ(</w:t>
      </w:r>
      <w:proofErr w:type="gramEnd"/>
      <w:r>
        <w:t>V+E)</w:t>
      </w:r>
    </w:p>
    <w:p w:rsidR="00502530" w:rsidRDefault="00502530" w:rsidP="00502530">
      <w:pPr>
        <w:pStyle w:val="NoSpacing"/>
      </w:pPr>
    </w:p>
    <w:p w:rsidR="00DF4971" w:rsidRDefault="00DF4971" w:rsidP="00502530">
      <w:pPr>
        <w:pStyle w:val="NoSpacing"/>
      </w:pPr>
      <w:r>
        <w:t xml:space="preserve">I think it can only work on acyclic graphs, whereas </w:t>
      </w:r>
      <w:hyperlink w:anchor="_BFS" w:history="1">
        <w:r w:rsidRPr="00DF4971">
          <w:rPr>
            <w:rStyle w:val="Hyperlink"/>
          </w:rPr>
          <w:t>BFS</w:t>
        </w:r>
      </w:hyperlink>
      <w:r>
        <w:t xml:space="preserve"> </w:t>
      </w:r>
      <w:proofErr w:type="gramStart"/>
      <w:r>
        <w:t>can :S</w:t>
      </w:r>
      <w:proofErr w:type="gramEnd"/>
    </w:p>
    <w:p w:rsidR="00DF4971" w:rsidRDefault="00DF4971" w:rsidP="00502530">
      <w:pPr>
        <w:pStyle w:val="NoSpacing"/>
      </w:pPr>
    </w:p>
    <w:p w:rsidR="00BD0B4E" w:rsidRDefault="00BD0B4E" w:rsidP="00502530">
      <w:pPr>
        <w:pStyle w:val="NoSpacing"/>
      </w:pPr>
      <w:r>
        <w:t>Types of edges:</w:t>
      </w:r>
    </w:p>
    <w:p w:rsidR="00BD0B4E" w:rsidRDefault="00BD0B4E" w:rsidP="00BD0B4E">
      <w:pPr>
        <w:pStyle w:val="NoSpacing"/>
        <w:numPr>
          <w:ilvl w:val="0"/>
          <w:numId w:val="34"/>
        </w:numPr>
      </w:pPr>
      <w:r w:rsidRPr="00BD0B4E">
        <w:rPr>
          <w:b/>
        </w:rPr>
        <w:t>Tree</w:t>
      </w:r>
      <w:r>
        <w:t>: edges in the depth-first forest G</w:t>
      </w:r>
      <w:r>
        <w:rPr>
          <w:vertAlign w:val="subscript"/>
        </w:rPr>
        <w:t>π</w:t>
      </w:r>
      <w:r>
        <w:t>. Edge (</w:t>
      </w:r>
      <w:proofErr w:type="spellStart"/>
      <w:r>
        <w:t>u</w:t>
      </w:r>
      <w:proofErr w:type="gramStart"/>
      <w:r>
        <w:t>,v</w:t>
      </w:r>
      <w:proofErr w:type="spellEnd"/>
      <w:proofErr w:type="gramEnd"/>
      <w:r>
        <w:t>) is a tree edge if v was first discovered by exploring edge (</w:t>
      </w:r>
      <w:proofErr w:type="spellStart"/>
      <w:r>
        <w:t>u,v</w:t>
      </w:r>
      <w:proofErr w:type="spellEnd"/>
      <w:r>
        <w:t>). Basically, the edges you use in DFS</w:t>
      </w:r>
    </w:p>
    <w:p w:rsidR="00BD0B4E" w:rsidRDefault="00BD0B4E" w:rsidP="00BD0B4E">
      <w:pPr>
        <w:pStyle w:val="NoSpacing"/>
        <w:numPr>
          <w:ilvl w:val="0"/>
          <w:numId w:val="34"/>
        </w:numPr>
      </w:pPr>
      <w:r w:rsidRPr="00BD0B4E">
        <w:rPr>
          <w:b/>
        </w:rPr>
        <w:t>Back</w:t>
      </w:r>
      <w:r>
        <w:t>: (</w:t>
      </w:r>
      <w:proofErr w:type="spellStart"/>
      <w:r>
        <w:t>u</w:t>
      </w:r>
      <w:proofErr w:type="gramStart"/>
      <w:r>
        <w:t>,v</w:t>
      </w:r>
      <w:proofErr w:type="spellEnd"/>
      <w:proofErr w:type="gramEnd"/>
      <w:r>
        <w:t>) connecting a vertex u to an ancestor, v, in a depth-first tree. Consider self-loops, which may occur in directed graphs to be back edges. Basically, edges you don’t use that go backwards.</w:t>
      </w:r>
    </w:p>
    <w:p w:rsidR="00BD0B4E" w:rsidRDefault="00BD0B4E" w:rsidP="00BD0B4E">
      <w:pPr>
        <w:pStyle w:val="NoSpacing"/>
        <w:numPr>
          <w:ilvl w:val="0"/>
          <w:numId w:val="34"/>
        </w:numPr>
      </w:pPr>
      <w:r w:rsidRPr="00BD0B4E">
        <w:rPr>
          <w:b/>
        </w:rPr>
        <w:t>Forward</w:t>
      </w:r>
      <w:r>
        <w:t>: non-tree edges (</w:t>
      </w:r>
      <w:proofErr w:type="spellStart"/>
      <w:r>
        <w:t>u</w:t>
      </w:r>
      <w:proofErr w:type="gramStart"/>
      <w:r>
        <w:t>,v</w:t>
      </w:r>
      <w:proofErr w:type="spellEnd"/>
      <w:proofErr w:type="gramEnd"/>
      <w:r>
        <w:t>) connecting a vertex u to a descendent v in a depth-first tree.</w:t>
      </w:r>
    </w:p>
    <w:p w:rsidR="00BD0B4E" w:rsidRDefault="00BD0B4E" w:rsidP="00502530">
      <w:pPr>
        <w:pStyle w:val="NoSpacing"/>
        <w:numPr>
          <w:ilvl w:val="0"/>
          <w:numId w:val="34"/>
        </w:numPr>
      </w:pPr>
      <w:r w:rsidRPr="00BD0B4E">
        <w:rPr>
          <w:b/>
        </w:rPr>
        <w:t>Cross edges</w:t>
      </w:r>
      <w:r>
        <w:t>: all other edges. They can go between vertices in the same depth-first tree, as long as one vertex is not an ancestor of the other, or they can go between vertices in different depth-first trees.</w:t>
      </w:r>
    </w:p>
    <w:p w:rsidR="002E4543" w:rsidRDefault="002E4543" w:rsidP="00BD0B4E">
      <w:pPr>
        <w:pStyle w:val="NoSpacing"/>
        <w:jc w:val="center"/>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85037" w:rsidRDefault="00585037" w:rsidP="00585037">
      <w:pPr>
        <w:pStyle w:val="Heading2"/>
      </w:pPr>
      <w:bookmarkStart w:id="39" w:name="_Toc380050362"/>
      <w:r>
        <w:t>Topological Sort</w:t>
      </w:r>
      <w:bookmarkEnd w:id="39"/>
    </w:p>
    <w:p w:rsidR="00585037" w:rsidRDefault="00306A61" w:rsidP="00585037">
      <w:pPr>
        <w:pStyle w:val="NoSpacing"/>
      </w:pPr>
      <w:r w:rsidRPr="00306A61">
        <w:rPr>
          <w:b/>
        </w:rPr>
        <w:t>Topological sort</w:t>
      </w:r>
      <w:r>
        <w:t>: a</w:t>
      </w:r>
      <w:r w:rsidR="00BE2F60">
        <w:t xml:space="preserve"> sorting algorithm that allows you to sort the vertices in a graph </w:t>
      </w:r>
      <w:r w:rsidR="005255D2">
        <w:t>to be in an order, such that all nodes are visited</w:t>
      </w:r>
      <w:r w:rsidR="00BE2F60">
        <w:t>; uses DFS and outputs the reverse of the finishing times of the vertices.</w:t>
      </w:r>
      <w:r w:rsidR="00D332FB">
        <w:t xml:space="preserve"> It does this because at each </w:t>
      </w:r>
      <w:proofErr w:type="spellStart"/>
      <w:r w:rsidR="00D332FB">
        <w:t>v.f</w:t>
      </w:r>
      <w:proofErr w:type="spellEnd"/>
      <w:r w:rsidR="00D332FB">
        <w:t>, it pops v into the stack</w:t>
      </w:r>
    </w:p>
    <w:p w:rsidR="004418F3" w:rsidRDefault="004418F3" w:rsidP="00585037">
      <w:pPr>
        <w:pStyle w:val="NoSpacing"/>
      </w:pPr>
    </w:p>
    <w:p w:rsidR="004418F3" w:rsidRDefault="004418F3" w:rsidP="00585037">
      <w:pPr>
        <w:pStyle w:val="NoSpacing"/>
      </w:pPr>
      <w:r>
        <w:t>You could also use the source-removal method</w:t>
      </w:r>
      <w:r w:rsidR="007B52C5">
        <w:t>,</w:t>
      </w:r>
      <w:r>
        <w:t xml:space="preserve"> where you look for any vertices without incoming edges</w:t>
      </w:r>
      <w:r w:rsidR="007B52C5">
        <w:t>, but this doesn’t work for graphs with cycles.</w:t>
      </w:r>
    </w:p>
    <w:p w:rsidR="00461127" w:rsidRDefault="00461127" w:rsidP="00461127">
      <w:pPr>
        <w:pStyle w:val="NoSpacing"/>
      </w:pPr>
    </w:p>
    <w:p w:rsidR="00461127" w:rsidRPr="00585037" w:rsidRDefault="00461127" w:rsidP="00585037">
      <w:pPr>
        <w:pStyle w:val="NoSpacing"/>
      </w:pPr>
      <w:r w:rsidRPr="002932A3">
        <w:rPr>
          <w:b/>
        </w:rPr>
        <w:t>Strongly-connected component</w:t>
      </w:r>
      <w:r>
        <w:t xml:space="preserve"> (SCC): a part of a directed graph where there exists a path to get from every vertex to every other vertex</w:t>
      </w:r>
      <w:r w:rsidR="008428CE">
        <w:t>; they obviously have cycles in them</w:t>
      </w:r>
    </w:p>
    <w:p w:rsidR="00502530" w:rsidRDefault="00502530" w:rsidP="004A1963">
      <w:pPr>
        <w:pStyle w:val="Heading1"/>
      </w:pPr>
      <w:bookmarkStart w:id="40" w:name="_Toc380050363"/>
      <w:r>
        <w:t>Chapter 23: Minimum Spanning Trees</w:t>
      </w:r>
      <w:bookmarkEnd w:id="40"/>
    </w:p>
    <w:p w:rsidR="00751F02" w:rsidRDefault="00751F02" w:rsidP="00751F02">
      <w:pPr>
        <w:pStyle w:val="Heading2"/>
      </w:pPr>
      <w:r>
        <w:t>Spanning Trees</w:t>
      </w:r>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A96D09" w:rsidRPr="00A96D09" w:rsidRDefault="00A96D09" w:rsidP="00502530">
      <w:pPr>
        <w:pStyle w:val="NoSpacing"/>
      </w:pPr>
      <w:r>
        <w:rPr>
          <w:b/>
        </w:rPr>
        <w:t>Minimum Spanning Tree</w:t>
      </w:r>
      <w:r>
        <w:t xml:space="preserve"> (MST): </w:t>
      </w:r>
      <w:r w:rsidR="00C11320">
        <w:t>undirected, weighted graph, G = (V, E, w)</w:t>
      </w:r>
      <w:r w:rsidR="00D07D13">
        <w:t>, tree with lowest weightage</w:t>
      </w:r>
    </w:p>
    <w:p w:rsidR="00A96D09" w:rsidRDefault="00A96D09"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w:t>
      </w:r>
    </w:p>
    <w:p w:rsidR="004521E2" w:rsidRDefault="004521E2" w:rsidP="004521E2">
      <w:pPr>
        <w:pStyle w:val="NoSpacing"/>
        <w:numPr>
          <w:ilvl w:val="0"/>
          <w:numId w:val="40"/>
        </w:numPr>
      </w:pPr>
      <w:r>
        <w:t xml:space="preserve">produces an acyclic graph, so </w:t>
      </w:r>
      <w:r w:rsidR="0041225C">
        <w:t>only</w:t>
      </w:r>
      <w:r w:rsidR="00C70F6E">
        <w:t xml:space="preserve"> </w:t>
      </w:r>
      <w:r>
        <w:t>connects distinct components</w:t>
      </w:r>
    </w:p>
    <w:p w:rsidR="00F74F53" w:rsidRDefault="00F74F53" w:rsidP="00502530">
      <w:pPr>
        <w:pStyle w:val="NoSpacing"/>
      </w:pPr>
    </w:p>
    <w:p w:rsidR="00121660" w:rsidRDefault="00F74F53" w:rsidP="00502530">
      <w:pPr>
        <w:pStyle w:val="NoSpacing"/>
      </w:pPr>
      <w:r w:rsidRPr="0038390C">
        <w:rPr>
          <w:b/>
        </w:rPr>
        <w:t>Cut</w:t>
      </w:r>
      <w:r>
        <w:t>:</w:t>
      </w:r>
    </w:p>
    <w:p w:rsidR="00121660" w:rsidRDefault="00F74F53" w:rsidP="00121660">
      <w:pPr>
        <w:pStyle w:val="NoSpacing"/>
        <w:numPr>
          <w:ilvl w:val="0"/>
          <w:numId w:val="38"/>
        </w:numPr>
      </w:pPr>
      <w:r>
        <w:t>the splitting of the nodes in a graph into 2 parts to get 2 minimum-spanning trees</w:t>
      </w:r>
    </w:p>
    <w:p w:rsidR="00121660" w:rsidRDefault="00121660" w:rsidP="00121660">
      <w:pPr>
        <w:pStyle w:val="NoSpacing"/>
        <w:numPr>
          <w:ilvl w:val="0"/>
          <w:numId w:val="38"/>
        </w:numPr>
      </w:pPr>
      <w:proofErr w:type="gramStart"/>
      <w:r>
        <w:t>useful</w:t>
      </w:r>
      <w:proofErr w:type="gramEnd"/>
      <w:r>
        <w:t xml:space="preserve"> for</w:t>
      </w:r>
      <w:r w:rsidR="00F74F53">
        <w:t xml:space="preserve"> break</w:t>
      </w:r>
      <w:r>
        <w:t>ing</w:t>
      </w:r>
      <w:r w:rsidR="00F74F53">
        <w:t xml:space="preserve"> up the cycles. It is also useful if you know that the item you are looking for is in a specific part of a big tree, so you don’t have to spend as much time looking through the whole tree</w:t>
      </w:r>
    </w:p>
    <w:p w:rsidR="00121660" w:rsidRPr="00121660" w:rsidRDefault="00F74F53" w:rsidP="00121660">
      <w:pPr>
        <w:pStyle w:val="NoSpacing"/>
        <w:numPr>
          <w:ilvl w:val="0"/>
          <w:numId w:val="38"/>
        </w:numPr>
      </w:pPr>
      <w:r>
        <w:t xml:space="preserve">After cutting a minimum spanning tree, the lightest edge (weight) is a </w:t>
      </w:r>
      <w:r w:rsidRPr="00121660">
        <w:rPr>
          <w:u w:val="single"/>
        </w:rPr>
        <w:t>safe edge</w:t>
      </w:r>
    </w:p>
    <w:p w:rsidR="00121660" w:rsidRDefault="00F74F53" w:rsidP="00121660">
      <w:pPr>
        <w:pStyle w:val="NoSpacing"/>
        <w:numPr>
          <w:ilvl w:val="0"/>
          <w:numId w:val="38"/>
        </w:numPr>
      </w:pPr>
      <w:r>
        <w:t>notation</w:t>
      </w:r>
      <w:r w:rsidR="00121660">
        <w:t>:</w:t>
      </w:r>
      <w:r>
        <w:t xml:space="preserve"> (S, V−S)</w:t>
      </w:r>
      <w:r w:rsidR="00121660">
        <w:t>, where S = the connected nodes</w:t>
      </w:r>
    </w:p>
    <w:p w:rsidR="00502530" w:rsidRDefault="00751F02" w:rsidP="00751F02">
      <w:pPr>
        <w:pStyle w:val="Heading2"/>
      </w:pPr>
      <w:proofErr w:type="spellStart"/>
      <w:r>
        <w:t>Kruskal’s</w:t>
      </w:r>
      <w:proofErr w:type="spellEnd"/>
      <w:r w:rsidR="00F74F53">
        <w:t xml:space="preserve"> and Prim’s</w:t>
      </w:r>
    </w:p>
    <w:p w:rsidR="00DA26FF" w:rsidRDefault="00502530" w:rsidP="00502530">
      <w:pPr>
        <w:pStyle w:val="NoSpacing"/>
      </w:pPr>
      <w:r>
        <w:t xml:space="preserve">Prim’s and </w:t>
      </w:r>
      <w:proofErr w:type="spellStart"/>
      <w:r>
        <w:t>Kruskal’s</w:t>
      </w:r>
      <w:proofErr w:type="spellEnd"/>
      <w:r>
        <w:t xml:space="preserve"> Algorithms</w:t>
      </w:r>
      <w:r w:rsidR="00DA26FF">
        <w:t>:</w:t>
      </w:r>
    </w:p>
    <w:p w:rsidR="00DA26FF" w:rsidRDefault="00502530" w:rsidP="00DA26FF">
      <w:pPr>
        <w:pStyle w:val="NoSpacing"/>
        <w:numPr>
          <w:ilvl w:val="0"/>
          <w:numId w:val="37"/>
        </w:numPr>
      </w:pPr>
      <w:r>
        <w:t>greedy algorithms that find a minimum spanning tree for a connected, weighted graph</w:t>
      </w:r>
    </w:p>
    <w:p w:rsidR="00DA26FF" w:rsidRDefault="00DA26FF" w:rsidP="00DA26FF">
      <w:pPr>
        <w:pStyle w:val="NoSpacing"/>
        <w:numPr>
          <w:ilvl w:val="0"/>
          <w:numId w:val="37"/>
        </w:numPr>
      </w:pPr>
      <w:r>
        <w:t>they find</w:t>
      </w:r>
      <w:r w:rsidR="00502530">
        <w:t xml:space="preserve"> a subset of the edges that forms a tree that includes every vertex, where the total weight of all the </w:t>
      </w:r>
      <w:r>
        <w:t>edges in the tree is minimized</w:t>
      </w:r>
    </w:p>
    <w:p w:rsidR="00502530" w:rsidRDefault="006F09D1" w:rsidP="00DA26FF">
      <w:pPr>
        <w:pStyle w:val="NoSpacing"/>
        <w:numPr>
          <w:ilvl w:val="0"/>
          <w:numId w:val="37"/>
        </w:numPr>
      </w:pPr>
      <w:r w:rsidRPr="006F09D1">
        <w:rPr>
          <w:position w:val="-14"/>
        </w:rPr>
        <w:object w:dxaOrig="1040" w:dyaOrig="400">
          <v:shape id="_x0000_i1087" type="#_x0000_t75" style="width:52.2pt;height:19.8pt" o:ole="">
            <v:imagedata r:id="rId159" o:title=""/>
          </v:shape>
          <o:OLEObject Type="Embed" ProgID="Equation.DSMT4" ShapeID="_x0000_i1087" DrawAspect="Content" ObjectID="_1454884334" r:id="rId160"/>
        </w:object>
      </w:r>
      <w:r w:rsidR="00062BCE">
        <w:t xml:space="preserve"> </w:t>
      </w:r>
      <w:proofErr w:type="gramStart"/>
      <w:r w:rsidR="00DA26FF">
        <w:t>with</w:t>
      </w:r>
      <w:proofErr w:type="gramEnd"/>
      <w:r w:rsidR="00502530">
        <w:t xml:space="preserve"> binary heaps.</w:t>
      </w:r>
    </w:p>
    <w:p w:rsidR="00502530" w:rsidRDefault="00502530" w:rsidP="00502530">
      <w:pPr>
        <w:pStyle w:val="NoSpacing"/>
      </w:pPr>
      <w:r>
        <w:t xml:space="preserve"> </w:t>
      </w:r>
    </w:p>
    <w:p w:rsidR="00113BB2" w:rsidRDefault="00502530" w:rsidP="00502530">
      <w:pPr>
        <w:pStyle w:val="NoSpacing"/>
      </w:pPr>
      <w:proofErr w:type="spellStart"/>
      <w:r w:rsidRPr="00DA26FF">
        <w:rPr>
          <w:b/>
        </w:rPr>
        <w:t>Kruskal</w:t>
      </w:r>
      <w:r>
        <w:t>’s</w:t>
      </w:r>
      <w:proofErr w:type="spellEnd"/>
      <w:r>
        <w:t xml:space="preserve"> algorithm:</w:t>
      </w:r>
    </w:p>
    <w:p w:rsidR="00113BB2" w:rsidRDefault="00B10CF2" w:rsidP="00113BB2">
      <w:pPr>
        <w:pStyle w:val="NoSpacing"/>
        <w:numPr>
          <w:ilvl w:val="0"/>
          <w:numId w:val="35"/>
        </w:numPr>
      </w:pPr>
      <w:r>
        <w:t>Has b</w:t>
      </w:r>
      <w:r w:rsidR="00502530">
        <w:t xml:space="preserve">oth </w:t>
      </w:r>
      <w:r>
        <w:t xml:space="preserve">an </w:t>
      </w:r>
      <w:r w:rsidR="00A25028">
        <w:t>iterative and recursive method</w:t>
      </w:r>
    </w:p>
    <w:p w:rsidR="00113BB2" w:rsidRDefault="00502530" w:rsidP="00113BB2">
      <w:pPr>
        <w:pStyle w:val="NoSpacing"/>
        <w:numPr>
          <w:ilvl w:val="0"/>
          <w:numId w:val="35"/>
        </w:numPr>
      </w:pPr>
      <w:r>
        <w:t>2 nodes become 1</w:t>
      </w:r>
    </w:p>
    <w:p w:rsidR="00113BB2" w:rsidRDefault="00502530" w:rsidP="00113BB2">
      <w:pPr>
        <w:pStyle w:val="NoSpacing"/>
        <w:numPr>
          <w:ilvl w:val="0"/>
          <w:numId w:val="35"/>
        </w:numPr>
      </w:pPr>
      <w:r>
        <w:t>choose lightest edge in the whole graph, then next lightest, until all vertices are connected</w:t>
      </w:r>
    </w:p>
    <w:p w:rsidR="00502530" w:rsidRDefault="00502530" w:rsidP="00113BB2">
      <w:pPr>
        <w:pStyle w:val="NoSpacing"/>
        <w:numPr>
          <w:ilvl w:val="0"/>
          <w:numId w:val="35"/>
        </w:numPr>
      </w:pPr>
      <w:r>
        <w:t>if the nodes have already been “explored”</w:t>
      </w:r>
      <w:r w:rsidR="000772BC">
        <w:t>,</w:t>
      </w:r>
      <w:r>
        <w:t xml:space="preserve"> the edge is useless it </w:t>
      </w:r>
      <w:r w:rsidR="000772BC">
        <w:t xml:space="preserve">and </w:t>
      </w:r>
      <w:r>
        <w:t>skips it, it does this till every node has been “explored”</w:t>
      </w:r>
    </w:p>
    <w:p w:rsidR="00502530" w:rsidRDefault="00113BB2" w:rsidP="00DA26FF">
      <w:pPr>
        <w:pStyle w:val="NoSpacing"/>
        <w:numPr>
          <w:ilvl w:val="0"/>
          <w:numId w:val="35"/>
        </w:numPr>
      </w:pPr>
      <w:r>
        <w:t>it will always work</w:t>
      </w:r>
      <w:r w:rsidR="00502530">
        <w:t xml:space="preserve"> </w:t>
      </w:r>
    </w:p>
    <w:p w:rsidR="00502530" w:rsidRDefault="00502530" w:rsidP="00502530">
      <w:pPr>
        <w:pStyle w:val="NoSpacing"/>
      </w:pPr>
    </w:p>
    <w:p w:rsidR="002756C3" w:rsidRDefault="00502530" w:rsidP="00502530">
      <w:pPr>
        <w:pStyle w:val="NoSpacing"/>
      </w:pPr>
      <w:r w:rsidRPr="000772BC">
        <w:rPr>
          <w:b/>
        </w:rPr>
        <w:t>Prim’s</w:t>
      </w:r>
      <w:r w:rsidR="000772BC">
        <w:t xml:space="preserve"> Algorithm</w:t>
      </w:r>
      <w:r>
        <w:t>:</w:t>
      </w:r>
    </w:p>
    <w:p w:rsidR="002756C3" w:rsidRDefault="00502530" w:rsidP="002756C3">
      <w:pPr>
        <w:pStyle w:val="NoSpacing"/>
        <w:numPr>
          <w:ilvl w:val="0"/>
          <w:numId w:val="36"/>
        </w:numPr>
      </w:pPr>
      <w:r>
        <w:t>choose any starting vertex and look for edge with lowest weight</w:t>
      </w:r>
      <w:r w:rsidR="002756C3">
        <w:t xml:space="preserve"> connected to that vortex</w:t>
      </w:r>
      <w:r>
        <w:t xml:space="preserve"> and add it to the tree</w:t>
      </w:r>
    </w:p>
    <w:p w:rsidR="000772BC" w:rsidRDefault="00502530" w:rsidP="002756C3">
      <w:pPr>
        <w:pStyle w:val="NoSpacing"/>
        <w:numPr>
          <w:ilvl w:val="0"/>
          <w:numId w:val="36"/>
        </w:numPr>
      </w:pPr>
      <w:r>
        <w:t xml:space="preserve">Next, choose </w:t>
      </w:r>
      <w:r w:rsidR="002756C3">
        <w:t xml:space="preserve">the </w:t>
      </w:r>
      <w:r>
        <w:t>edge with lowes</w:t>
      </w:r>
      <w:r w:rsidR="000772BC">
        <w:t>t weight connected to the tree (i.e. not just the previous vertex, but also any previous vertex)</w:t>
      </w:r>
    </w:p>
    <w:p w:rsidR="000772BC" w:rsidRDefault="00502530" w:rsidP="002756C3">
      <w:pPr>
        <w:pStyle w:val="NoSpacing"/>
        <w:numPr>
          <w:ilvl w:val="0"/>
          <w:numId w:val="36"/>
        </w:numPr>
      </w:pPr>
      <w:r>
        <w:t xml:space="preserve">continually repeat this until you’ve </w:t>
      </w:r>
      <w:r w:rsidR="000772BC">
        <w:t>discovered all vertices</w:t>
      </w:r>
    </w:p>
    <w:p w:rsidR="00502530" w:rsidRDefault="00502530" w:rsidP="002756C3">
      <w:pPr>
        <w:pStyle w:val="NoSpacing"/>
        <w:numPr>
          <w:ilvl w:val="0"/>
          <w:numId w:val="36"/>
        </w:numPr>
      </w:pPr>
      <w:r>
        <w:t xml:space="preserve">similar to </w:t>
      </w:r>
      <w:proofErr w:type="spellStart"/>
      <w:r>
        <w:t>Dijikstra’s</w:t>
      </w:r>
      <w:proofErr w:type="spellEnd"/>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rsidRPr="00E036E6">
        <w:rPr>
          <w:u w:val="single"/>
        </w:rPr>
        <w:t>Kruskal</w:t>
      </w:r>
      <w:bookmarkStart w:id="41" w:name="_GoBack"/>
      <w:r w:rsidRPr="00605805">
        <w:t>'s</w:t>
      </w:r>
      <w:bookmarkEnd w:id="41"/>
      <w:proofErr w:type="spellEnd"/>
      <w:r>
        <w:t xml:space="preserve"> adds one </w:t>
      </w:r>
      <w:r w:rsidRPr="00E036E6">
        <w:rPr>
          <w:i/>
        </w:rPr>
        <w:t>edge</w:t>
      </w:r>
      <w:r>
        <w:t xml:space="preserv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rsidRPr="00E036E6">
        <w:rPr>
          <w:u w:val="single"/>
        </w:rPr>
        <w:t>Prim</w:t>
      </w:r>
      <w:r w:rsidRPr="00605805">
        <w:t>’s</w:t>
      </w:r>
      <w:r>
        <w:t xml:space="preserve"> adds one </w:t>
      </w:r>
      <w:r w:rsidRPr="00E036E6">
        <w:rPr>
          <w:i/>
        </w:rPr>
        <w:t>vertex</w:t>
      </w:r>
      <w:r>
        <w:t xml:space="preserve"> at a time. The next vertex to be added is always the one </w:t>
      </w:r>
      <w:r w:rsidR="002756C3">
        <w:t>lowest weight</w:t>
      </w:r>
      <w:r>
        <w:t xml:space="preserve"> to </w:t>
      </w:r>
      <w:r w:rsidR="002756C3">
        <w:t>the</w:t>
      </w:r>
      <w:r>
        <w:t xml:space="preserve"> </w:t>
      </w:r>
      <w:r w:rsidR="002756C3">
        <w:t>previously discovered vertex</w:t>
      </w:r>
      <w:r>
        <w:t>.</w:t>
      </w:r>
    </w:p>
    <w:p w:rsidR="00502530" w:rsidRDefault="00502530" w:rsidP="004A1963">
      <w:pPr>
        <w:pStyle w:val="Heading1"/>
      </w:pPr>
      <w:bookmarkStart w:id="42" w:name="_Toc380050364"/>
      <w:r>
        <w:t>Chapter 24: Single-Source Shortest Path</w:t>
      </w:r>
      <w:bookmarkEnd w:id="42"/>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bookmarkStart w:id="43" w:name="_Toc380050365"/>
      <w:r>
        <w:t>24.1 Bellman-Ford</w:t>
      </w:r>
      <w:bookmarkEnd w:id="43"/>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bookmarkStart w:id="44" w:name="_Toc380050366"/>
      <w:r>
        <w:t>Page 651</w:t>
      </w:r>
      <w:r w:rsidR="009145D4">
        <w:t>: Bellman-Ford</w:t>
      </w:r>
      <w:bookmarkEnd w:id="44"/>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45" w:name="_Toc380050367"/>
      <w:proofErr w:type="gramStart"/>
      <w:r>
        <w:t>e.g</w:t>
      </w:r>
      <w:proofErr w:type="gramEnd"/>
      <w:r>
        <w:t>. Page 652</w:t>
      </w:r>
      <w:bookmarkEnd w:id="45"/>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46" w:name="_Toc380050368"/>
      <w:r>
        <w:t>24.2: Single-Shortest path in DAG’s *woof*</w:t>
      </w:r>
      <w:bookmarkEnd w:id="46"/>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47" w:name="_Toc380050369"/>
      <w:proofErr w:type="gramStart"/>
      <w:r>
        <w:t>e.g</w:t>
      </w:r>
      <w:proofErr w:type="gramEnd"/>
      <w:r>
        <w:t>. page 656</w:t>
      </w:r>
      <w:bookmarkEnd w:id="47"/>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48" w:name="_Toc380050370"/>
      <w:r>
        <w:t xml:space="preserve">24.3: </w:t>
      </w:r>
      <w:proofErr w:type="spellStart"/>
      <w:r>
        <w:t>Dijkstra’s</w:t>
      </w:r>
      <w:bookmarkEnd w:id="48"/>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 xml:space="preserve">More </w:t>
      </w:r>
      <w:proofErr w:type="spellStart"/>
      <w:r>
        <w:t>inituition</w:t>
      </w:r>
      <w:proofErr w:type="spellEnd"/>
      <w:r>
        <w:t>,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bookmarkStart w:id="49" w:name="_Toc380050371"/>
      <w:proofErr w:type="gramStart"/>
      <w:r>
        <w:t>e.g</w:t>
      </w:r>
      <w:proofErr w:type="gramEnd"/>
      <w:r>
        <w:t>. Page 659</w:t>
      </w:r>
      <w:bookmarkEnd w:id="49"/>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bookmarkStart w:id="50" w:name="_Toc380050372"/>
      <w:r>
        <w:t>Chapter 25: All-Pairs Shortest Path</w:t>
      </w:r>
      <w:bookmarkEnd w:id="50"/>
    </w:p>
    <w:p w:rsidR="00502530" w:rsidRDefault="00502530" w:rsidP="004A1963">
      <w:pPr>
        <w:pStyle w:val="Heading2"/>
      </w:pPr>
      <w:bookmarkStart w:id="51" w:name="_Toc380050373"/>
      <w:r>
        <w:t>25.2: Floyd-</w:t>
      </w:r>
      <w:proofErr w:type="spellStart"/>
      <w:r>
        <w:t>Warshall</w:t>
      </w:r>
      <w:bookmarkEnd w:id="51"/>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bookmarkStart w:id="52" w:name="_Toc380050374"/>
      <w:r>
        <w:t>Page 694:</w:t>
      </w:r>
      <w:bookmarkEnd w:id="52"/>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8" type="#_x0000_t75" style="width:122.85pt;height:95.9pt" o:ole="">
            <v:imagedata r:id="rId172" o:title=""/>
          </v:shape>
          <o:OLEObject Type="Embed" ProgID="Equation.DSMT4" ShapeID="_x0000_i1088" DrawAspect="Content" ObjectID="_1454884335" r:id="rId173"/>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9" type="#_x0000_t75" style="width:121.15pt;height:192.45pt" o:ole="">
            <v:imagedata r:id="rId177" o:title=""/>
          </v:shape>
          <o:OLEObject Type="Embed" ProgID="Equation.DSMT4" ShapeID="_x0000_i1089" DrawAspect="Content" ObjectID="_1454884336" r:id="rId178"/>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90" type="#_x0000_t75" style="width:103.75pt;height:1in" o:ole="">
            <v:imagedata r:id="rId179" o:title=""/>
          </v:shape>
          <o:OLEObject Type="Embed" ProgID="Equation.DSMT4" ShapeID="_x0000_i1090" DrawAspect="Content" ObjectID="_1454884337" r:id="rId180"/>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1" type="#_x0000_t75" style="width:121.15pt;height:1in" o:ole="">
            <v:imagedata r:id="rId181" o:title=""/>
          </v:shape>
          <o:OLEObject Type="Embed" ProgID="Equation.DSMT4" ShapeID="_x0000_i1091" DrawAspect="Content" ObjectID="_1454884338" r:id="rId182"/>
        </w:object>
      </w:r>
    </w:p>
    <w:p w:rsidR="00C42D6D" w:rsidRDefault="00C42D6D" w:rsidP="00502530">
      <w:pPr>
        <w:pStyle w:val="NoSpacing"/>
      </w:pPr>
      <w:r w:rsidRPr="00C42D6D">
        <w:rPr>
          <w:position w:val="-14"/>
        </w:rPr>
        <w:object w:dxaOrig="1920" w:dyaOrig="400">
          <v:shape id="_x0000_i1092" type="#_x0000_t75" style="width:95.9pt;height:19.8pt" o:ole="">
            <v:imagedata r:id="rId183" o:title=""/>
          </v:shape>
          <o:OLEObject Type="Embed" ProgID="Equation.DSMT4" ShapeID="_x0000_i1092" DrawAspect="Content" ObjectID="_1454884339" r:id="rId184"/>
        </w:object>
      </w:r>
    </w:p>
    <w:p w:rsidR="00502530" w:rsidRDefault="00502530" w:rsidP="00502530">
      <w:pPr>
        <w:pStyle w:val="NoSpacing"/>
      </w:pPr>
    </w:p>
    <w:p w:rsidR="00502530" w:rsidRDefault="00502530" w:rsidP="003F1876">
      <w:pPr>
        <w:pStyle w:val="Heading3"/>
      </w:pPr>
      <w:bookmarkStart w:id="53" w:name="_Toc380050375"/>
      <w:r>
        <w:t>e.g. 2 Page 696</w:t>
      </w:r>
      <w:bookmarkEnd w:id="53"/>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54" w:name="_Toc380050376"/>
      <w:r>
        <w:t>e.g. 3)</w:t>
      </w:r>
      <w:bookmarkEnd w:id="54"/>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bookmarkStart w:id="55" w:name="_Toc380050377"/>
      <w:r>
        <w:t>Chapter 34: NP-Completeness</w:t>
      </w:r>
      <w:bookmarkEnd w:id="55"/>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4C5848" w:rsidRPr="004C5848">
        <w:rPr>
          <w:position w:val="-20"/>
        </w:rPr>
        <w:object w:dxaOrig="6120" w:dyaOrig="520">
          <v:shape id="_x0000_i1093" type="#_x0000_t75" style="width:306.1pt;height:25.95pt" o:ole="">
            <v:imagedata r:id="rId190" o:title=""/>
          </v:shape>
          <o:OLEObject Type="Embed" ProgID="Equation.DSMT4" ShapeID="_x0000_i1093" DrawAspect="Content" ObjectID="_1454884340" r:id="rId191"/>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4" type="#_x0000_t75" style="width:11.95pt;height:11.95pt" o:ole="">
            <v:imagedata r:id="rId192" o:title=""/>
          </v:shape>
          <o:OLEObject Type="Embed" ProgID="Equation.DSMT4" ShapeID="_x0000_i1094" DrawAspect="Content" ObjectID="_1454884341" r:id="rId193"/>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5" type="#_x0000_t75" style="width:11.95pt;height:11.95pt" o:ole="">
            <v:imagedata r:id="rId196" o:title=""/>
          </v:shape>
          <o:OLEObject Type="Embed" ProgID="Equation.DSMT4" ShapeID="_x0000_i1095" DrawAspect="Content" ObjectID="_1454884342" r:id="rId197"/>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6" type="#_x0000_t75" style="width:41.95pt;height:15pt" o:ole="">
            <v:imagedata r:id="rId198" o:title=""/>
          </v:shape>
          <o:OLEObject Type="Embed" ProgID="Equation.DSMT4" ShapeID="_x0000_i1096" DrawAspect="Content" ObjectID="_1454884343" r:id="rId199"/>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7C3" w:rsidRDefault="007C07C3" w:rsidP="00756214">
      <w:pPr>
        <w:spacing w:after="0" w:line="240" w:lineRule="auto"/>
      </w:pPr>
      <w:r>
        <w:separator/>
      </w:r>
    </w:p>
  </w:endnote>
  <w:endnote w:type="continuationSeparator" w:id="0">
    <w:p w:rsidR="007C07C3" w:rsidRDefault="007C07C3"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FA12CC" w:rsidRDefault="00FA12CC">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36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36</w:t>
            </w:r>
            <w:r>
              <w:rPr>
                <w:b/>
                <w:bCs/>
                <w:szCs w:val="24"/>
              </w:rPr>
              <w:fldChar w:fldCharType="end"/>
            </w:r>
          </w:p>
        </w:sdtContent>
      </w:sdt>
    </w:sdtContent>
  </w:sdt>
  <w:p w:rsidR="00FA12CC" w:rsidRDefault="00FA12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7C3" w:rsidRDefault="007C07C3" w:rsidP="00756214">
      <w:pPr>
        <w:spacing w:after="0" w:line="240" w:lineRule="auto"/>
      </w:pPr>
      <w:r>
        <w:separator/>
      </w:r>
    </w:p>
  </w:footnote>
  <w:footnote w:type="continuationSeparator" w:id="0">
    <w:p w:rsidR="007C07C3" w:rsidRDefault="007C07C3"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67B42C2"/>
    <w:multiLevelType w:val="hybridMultilevel"/>
    <w:tmpl w:val="846A65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CCE660D"/>
    <w:multiLevelType w:val="hybridMultilevel"/>
    <w:tmpl w:val="902439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55E5909"/>
    <w:multiLevelType w:val="hybridMultilevel"/>
    <w:tmpl w:val="E6D2B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56E45B7"/>
    <w:multiLevelType w:val="hybridMultilevel"/>
    <w:tmpl w:val="9E64D6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1F57D37"/>
    <w:multiLevelType w:val="hybridMultilevel"/>
    <w:tmpl w:val="01EAD5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57B50781"/>
    <w:multiLevelType w:val="hybridMultilevel"/>
    <w:tmpl w:val="1CE86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5E8C5CE1"/>
    <w:multiLevelType w:val="hybridMultilevel"/>
    <w:tmpl w:val="D0B2EC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7"/>
  </w:num>
  <w:num w:numId="4">
    <w:abstractNumId w:val="12"/>
  </w:num>
  <w:num w:numId="5">
    <w:abstractNumId w:val="20"/>
  </w:num>
  <w:num w:numId="6">
    <w:abstractNumId w:val="31"/>
  </w:num>
  <w:num w:numId="7">
    <w:abstractNumId w:val="19"/>
  </w:num>
  <w:num w:numId="8">
    <w:abstractNumId w:val="28"/>
  </w:num>
  <w:num w:numId="9">
    <w:abstractNumId w:val="39"/>
  </w:num>
  <w:num w:numId="10">
    <w:abstractNumId w:val="16"/>
  </w:num>
  <w:num w:numId="11">
    <w:abstractNumId w:val="37"/>
  </w:num>
  <w:num w:numId="12">
    <w:abstractNumId w:val="34"/>
  </w:num>
  <w:num w:numId="13">
    <w:abstractNumId w:val="25"/>
  </w:num>
  <w:num w:numId="14">
    <w:abstractNumId w:val="26"/>
  </w:num>
  <w:num w:numId="15">
    <w:abstractNumId w:val="38"/>
  </w:num>
  <w:num w:numId="16">
    <w:abstractNumId w:val="15"/>
  </w:num>
  <w:num w:numId="17">
    <w:abstractNumId w:val="33"/>
  </w:num>
  <w:num w:numId="18">
    <w:abstractNumId w:val="13"/>
  </w:num>
  <w:num w:numId="19">
    <w:abstractNumId w:val="35"/>
  </w:num>
  <w:num w:numId="20">
    <w:abstractNumId w:val="36"/>
  </w:num>
  <w:num w:numId="21">
    <w:abstractNumId w:val="30"/>
  </w:num>
  <w:num w:numId="22">
    <w:abstractNumId w:val="14"/>
  </w:num>
  <w:num w:numId="23">
    <w:abstractNumId w:val="18"/>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32"/>
  </w:num>
  <w:num w:numId="36">
    <w:abstractNumId w:val="21"/>
  </w:num>
  <w:num w:numId="37">
    <w:abstractNumId w:val="11"/>
  </w:num>
  <w:num w:numId="38">
    <w:abstractNumId w:val="29"/>
  </w:num>
  <w:num w:numId="39">
    <w:abstractNumId w:val="22"/>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16D1E"/>
    <w:rsid w:val="0005166A"/>
    <w:rsid w:val="00062BCE"/>
    <w:rsid w:val="00063A92"/>
    <w:rsid w:val="00063C21"/>
    <w:rsid w:val="00066521"/>
    <w:rsid w:val="000769AD"/>
    <w:rsid w:val="000772BC"/>
    <w:rsid w:val="0008111A"/>
    <w:rsid w:val="000853BD"/>
    <w:rsid w:val="00091F3F"/>
    <w:rsid w:val="000A1F30"/>
    <w:rsid w:val="000A230C"/>
    <w:rsid w:val="000B534B"/>
    <w:rsid w:val="000B7142"/>
    <w:rsid w:val="000D44F6"/>
    <w:rsid w:val="00113BB2"/>
    <w:rsid w:val="001172DA"/>
    <w:rsid w:val="00121660"/>
    <w:rsid w:val="00134441"/>
    <w:rsid w:val="0014747D"/>
    <w:rsid w:val="00160583"/>
    <w:rsid w:val="00163766"/>
    <w:rsid w:val="00165A25"/>
    <w:rsid w:val="001879AE"/>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41C3"/>
    <w:rsid w:val="002756C3"/>
    <w:rsid w:val="00282695"/>
    <w:rsid w:val="00290E34"/>
    <w:rsid w:val="002932A3"/>
    <w:rsid w:val="002B105D"/>
    <w:rsid w:val="002B2346"/>
    <w:rsid w:val="002B4C0F"/>
    <w:rsid w:val="002C288B"/>
    <w:rsid w:val="002C36CF"/>
    <w:rsid w:val="002C393B"/>
    <w:rsid w:val="002D03E7"/>
    <w:rsid w:val="002D43A6"/>
    <w:rsid w:val="002E4543"/>
    <w:rsid w:val="002F37E7"/>
    <w:rsid w:val="002F44CE"/>
    <w:rsid w:val="00306A61"/>
    <w:rsid w:val="00320563"/>
    <w:rsid w:val="003245B4"/>
    <w:rsid w:val="0032789D"/>
    <w:rsid w:val="0033310B"/>
    <w:rsid w:val="00334232"/>
    <w:rsid w:val="00345728"/>
    <w:rsid w:val="00350929"/>
    <w:rsid w:val="00360758"/>
    <w:rsid w:val="00367F5C"/>
    <w:rsid w:val="0038202E"/>
    <w:rsid w:val="0038390C"/>
    <w:rsid w:val="0039761C"/>
    <w:rsid w:val="003A0CAE"/>
    <w:rsid w:val="003A6FF3"/>
    <w:rsid w:val="003C0F7B"/>
    <w:rsid w:val="003D305B"/>
    <w:rsid w:val="003D4597"/>
    <w:rsid w:val="003D7F5A"/>
    <w:rsid w:val="003E12C8"/>
    <w:rsid w:val="003F1876"/>
    <w:rsid w:val="00400BCD"/>
    <w:rsid w:val="00402A12"/>
    <w:rsid w:val="00403353"/>
    <w:rsid w:val="00404D8C"/>
    <w:rsid w:val="0041225C"/>
    <w:rsid w:val="00421872"/>
    <w:rsid w:val="00430BE2"/>
    <w:rsid w:val="0043115C"/>
    <w:rsid w:val="00433613"/>
    <w:rsid w:val="004418F3"/>
    <w:rsid w:val="00444666"/>
    <w:rsid w:val="00445EDB"/>
    <w:rsid w:val="004521E2"/>
    <w:rsid w:val="004604F4"/>
    <w:rsid w:val="00461127"/>
    <w:rsid w:val="00467EC6"/>
    <w:rsid w:val="0048430F"/>
    <w:rsid w:val="00494356"/>
    <w:rsid w:val="00494402"/>
    <w:rsid w:val="00496D68"/>
    <w:rsid w:val="004A1963"/>
    <w:rsid w:val="004A2B1C"/>
    <w:rsid w:val="004B5252"/>
    <w:rsid w:val="004B6A47"/>
    <w:rsid w:val="004C3A2F"/>
    <w:rsid w:val="004C5848"/>
    <w:rsid w:val="004D4088"/>
    <w:rsid w:val="004D5738"/>
    <w:rsid w:val="004E1D04"/>
    <w:rsid w:val="004E3EEA"/>
    <w:rsid w:val="004F338F"/>
    <w:rsid w:val="00500DF3"/>
    <w:rsid w:val="00502530"/>
    <w:rsid w:val="005044AC"/>
    <w:rsid w:val="00525182"/>
    <w:rsid w:val="00525319"/>
    <w:rsid w:val="005255D2"/>
    <w:rsid w:val="00535BFD"/>
    <w:rsid w:val="00536B36"/>
    <w:rsid w:val="00540F9C"/>
    <w:rsid w:val="005465A9"/>
    <w:rsid w:val="005560C7"/>
    <w:rsid w:val="0056403C"/>
    <w:rsid w:val="00570AAA"/>
    <w:rsid w:val="005715E3"/>
    <w:rsid w:val="00571A67"/>
    <w:rsid w:val="00573515"/>
    <w:rsid w:val="00575F2E"/>
    <w:rsid w:val="00577068"/>
    <w:rsid w:val="00585037"/>
    <w:rsid w:val="00586C77"/>
    <w:rsid w:val="005B3619"/>
    <w:rsid w:val="005B460D"/>
    <w:rsid w:val="005C093B"/>
    <w:rsid w:val="005D18ED"/>
    <w:rsid w:val="005D4329"/>
    <w:rsid w:val="005D5493"/>
    <w:rsid w:val="005E1A8B"/>
    <w:rsid w:val="005E343E"/>
    <w:rsid w:val="005E4C03"/>
    <w:rsid w:val="005E786A"/>
    <w:rsid w:val="005F5E83"/>
    <w:rsid w:val="00605805"/>
    <w:rsid w:val="006101A7"/>
    <w:rsid w:val="006119B2"/>
    <w:rsid w:val="00611B51"/>
    <w:rsid w:val="00613566"/>
    <w:rsid w:val="00613F88"/>
    <w:rsid w:val="00615B58"/>
    <w:rsid w:val="0062434E"/>
    <w:rsid w:val="00625F2F"/>
    <w:rsid w:val="00637418"/>
    <w:rsid w:val="00651946"/>
    <w:rsid w:val="00652CB7"/>
    <w:rsid w:val="00660F41"/>
    <w:rsid w:val="006644DE"/>
    <w:rsid w:val="006867DD"/>
    <w:rsid w:val="00691241"/>
    <w:rsid w:val="00692B24"/>
    <w:rsid w:val="00692F34"/>
    <w:rsid w:val="006A53DE"/>
    <w:rsid w:val="006A6C03"/>
    <w:rsid w:val="006A6EC0"/>
    <w:rsid w:val="006B56CE"/>
    <w:rsid w:val="006B7D44"/>
    <w:rsid w:val="006C32FF"/>
    <w:rsid w:val="006C4F92"/>
    <w:rsid w:val="006E12F7"/>
    <w:rsid w:val="006F09D1"/>
    <w:rsid w:val="006F14BE"/>
    <w:rsid w:val="00710E9B"/>
    <w:rsid w:val="00712645"/>
    <w:rsid w:val="00715053"/>
    <w:rsid w:val="007150B3"/>
    <w:rsid w:val="00744838"/>
    <w:rsid w:val="00751F02"/>
    <w:rsid w:val="00756214"/>
    <w:rsid w:val="007630A9"/>
    <w:rsid w:val="00797578"/>
    <w:rsid w:val="007B52C5"/>
    <w:rsid w:val="007C07C3"/>
    <w:rsid w:val="007C5FE6"/>
    <w:rsid w:val="007C6A0A"/>
    <w:rsid w:val="007D3BAE"/>
    <w:rsid w:val="007D47A5"/>
    <w:rsid w:val="007D7702"/>
    <w:rsid w:val="007E2542"/>
    <w:rsid w:val="007E7FE6"/>
    <w:rsid w:val="007F1C48"/>
    <w:rsid w:val="007F4DA8"/>
    <w:rsid w:val="00800588"/>
    <w:rsid w:val="00802AA5"/>
    <w:rsid w:val="00806C7D"/>
    <w:rsid w:val="00831200"/>
    <w:rsid w:val="008428CE"/>
    <w:rsid w:val="00855118"/>
    <w:rsid w:val="00856902"/>
    <w:rsid w:val="00866005"/>
    <w:rsid w:val="00866734"/>
    <w:rsid w:val="00871F00"/>
    <w:rsid w:val="008735B1"/>
    <w:rsid w:val="00880F28"/>
    <w:rsid w:val="00893C7B"/>
    <w:rsid w:val="008A7CBE"/>
    <w:rsid w:val="008C43F7"/>
    <w:rsid w:val="008D3FBA"/>
    <w:rsid w:val="008D750B"/>
    <w:rsid w:val="008F5863"/>
    <w:rsid w:val="00903AC8"/>
    <w:rsid w:val="009145D4"/>
    <w:rsid w:val="00926770"/>
    <w:rsid w:val="009271A6"/>
    <w:rsid w:val="00933464"/>
    <w:rsid w:val="00953AB6"/>
    <w:rsid w:val="009579D5"/>
    <w:rsid w:val="00957B1C"/>
    <w:rsid w:val="00960055"/>
    <w:rsid w:val="00966287"/>
    <w:rsid w:val="00967912"/>
    <w:rsid w:val="00972070"/>
    <w:rsid w:val="009764E2"/>
    <w:rsid w:val="00976A68"/>
    <w:rsid w:val="00980613"/>
    <w:rsid w:val="00980A3F"/>
    <w:rsid w:val="00987B9F"/>
    <w:rsid w:val="00993D25"/>
    <w:rsid w:val="009A61FA"/>
    <w:rsid w:val="009A6BFD"/>
    <w:rsid w:val="009B0C8D"/>
    <w:rsid w:val="009C0043"/>
    <w:rsid w:val="009C360F"/>
    <w:rsid w:val="009C6A3F"/>
    <w:rsid w:val="009D0310"/>
    <w:rsid w:val="009D1920"/>
    <w:rsid w:val="009D4F48"/>
    <w:rsid w:val="009E1507"/>
    <w:rsid w:val="009E242E"/>
    <w:rsid w:val="009E40D0"/>
    <w:rsid w:val="009F381F"/>
    <w:rsid w:val="009F62E5"/>
    <w:rsid w:val="00A02975"/>
    <w:rsid w:val="00A1190C"/>
    <w:rsid w:val="00A12314"/>
    <w:rsid w:val="00A23AD3"/>
    <w:rsid w:val="00A24093"/>
    <w:rsid w:val="00A25028"/>
    <w:rsid w:val="00A2560D"/>
    <w:rsid w:val="00A40B9A"/>
    <w:rsid w:val="00A44A2C"/>
    <w:rsid w:val="00A51796"/>
    <w:rsid w:val="00A526FE"/>
    <w:rsid w:val="00A64045"/>
    <w:rsid w:val="00A7254B"/>
    <w:rsid w:val="00A72F14"/>
    <w:rsid w:val="00A73397"/>
    <w:rsid w:val="00A7584C"/>
    <w:rsid w:val="00A76796"/>
    <w:rsid w:val="00A852F7"/>
    <w:rsid w:val="00A91405"/>
    <w:rsid w:val="00A953F1"/>
    <w:rsid w:val="00A96D09"/>
    <w:rsid w:val="00AA6E3E"/>
    <w:rsid w:val="00AB0BAC"/>
    <w:rsid w:val="00AB40D7"/>
    <w:rsid w:val="00AC0FDD"/>
    <w:rsid w:val="00AC5AA9"/>
    <w:rsid w:val="00AC61F2"/>
    <w:rsid w:val="00AD03F4"/>
    <w:rsid w:val="00AE69C9"/>
    <w:rsid w:val="00AE6A52"/>
    <w:rsid w:val="00AF41C2"/>
    <w:rsid w:val="00AF4CD5"/>
    <w:rsid w:val="00B10CF2"/>
    <w:rsid w:val="00B145FA"/>
    <w:rsid w:val="00B14C9C"/>
    <w:rsid w:val="00B16440"/>
    <w:rsid w:val="00B30FBE"/>
    <w:rsid w:val="00B314C3"/>
    <w:rsid w:val="00B53F77"/>
    <w:rsid w:val="00B64CEB"/>
    <w:rsid w:val="00B650E2"/>
    <w:rsid w:val="00B66ED2"/>
    <w:rsid w:val="00B7139C"/>
    <w:rsid w:val="00B85B73"/>
    <w:rsid w:val="00B905F7"/>
    <w:rsid w:val="00B90D91"/>
    <w:rsid w:val="00BB532C"/>
    <w:rsid w:val="00BB7A97"/>
    <w:rsid w:val="00BD0B4E"/>
    <w:rsid w:val="00BD3064"/>
    <w:rsid w:val="00BD310B"/>
    <w:rsid w:val="00BE2C20"/>
    <w:rsid w:val="00BE2F60"/>
    <w:rsid w:val="00BE71AC"/>
    <w:rsid w:val="00C00572"/>
    <w:rsid w:val="00C11320"/>
    <w:rsid w:val="00C30633"/>
    <w:rsid w:val="00C32528"/>
    <w:rsid w:val="00C42D6D"/>
    <w:rsid w:val="00C475DC"/>
    <w:rsid w:val="00C47BB3"/>
    <w:rsid w:val="00C70F6E"/>
    <w:rsid w:val="00C74345"/>
    <w:rsid w:val="00C86507"/>
    <w:rsid w:val="00C9033F"/>
    <w:rsid w:val="00C95157"/>
    <w:rsid w:val="00C96949"/>
    <w:rsid w:val="00CB108A"/>
    <w:rsid w:val="00CC1382"/>
    <w:rsid w:val="00CC6A4C"/>
    <w:rsid w:val="00CE332F"/>
    <w:rsid w:val="00CE6623"/>
    <w:rsid w:val="00CF6F58"/>
    <w:rsid w:val="00D03D8D"/>
    <w:rsid w:val="00D04DF1"/>
    <w:rsid w:val="00D07D13"/>
    <w:rsid w:val="00D154C7"/>
    <w:rsid w:val="00D32343"/>
    <w:rsid w:val="00D332FB"/>
    <w:rsid w:val="00D42B33"/>
    <w:rsid w:val="00D44B21"/>
    <w:rsid w:val="00D51515"/>
    <w:rsid w:val="00D662A1"/>
    <w:rsid w:val="00DA1ED5"/>
    <w:rsid w:val="00DA26FF"/>
    <w:rsid w:val="00DA7A12"/>
    <w:rsid w:val="00DC7920"/>
    <w:rsid w:val="00DD01DB"/>
    <w:rsid w:val="00DE2409"/>
    <w:rsid w:val="00DE32B1"/>
    <w:rsid w:val="00DE503D"/>
    <w:rsid w:val="00DF4971"/>
    <w:rsid w:val="00E0001A"/>
    <w:rsid w:val="00E036E6"/>
    <w:rsid w:val="00E04D00"/>
    <w:rsid w:val="00E20667"/>
    <w:rsid w:val="00E209B1"/>
    <w:rsid w:val="00E26009"/>
    <w:rsid w:val="00E3619E"/>
    <w:rsid w:val="00E42CF8"/>
    <w:rsid w:val="00E51676"/>
    <w:rsid w:val="00E536D6"/>
    <w:rsid w:val="00E53BD5"/>
    <w:rsid w:val="00E53BF0"/>
    <w:rsid w:val="00E93903"/>
    <w:rsid w:val="00EA3F85"/>
    <w:rsid w:val="00EB5781"/>
    <w:rsid w:val="00ED478C"/>
    <w:rsid w:val="00EE49AF"/>
    <w:rsid w:val="00EE609E"/>
    <w:rsid w:val="00EE6951"/>
    <w:rsid w:val="00F048A5"/>
    <w:rsid w:val="00F108DE"/>
    <w:rsid w:val="00F12507"/>
    <w:rsid w:val="00F23AC1"/>
    <w:rsid w:val="00F4269B"/>
    <w:rsid w:val="00F42D7D"/>
    <w:rsid w:val="00F503E2"/>
    <w:rsid w:val="00F54DF7"/>
    <w:rsid w:val="00F612FA"/>
    <w:rsid w:val="00F67C5E"/>
    <w:rsid w:val="00F729BF"/>
    <w:rsid w:val="00F74F53"/>
    <w:rsid w:val="00F93171"/>
    <w:rsid w:val="00FA0428"/>
    <w:rsid w:val="00FA12CC"/>
    <w:rsid w:val="00FA649B"/>
    <w:rsid w:val="00FA69A6"/>
    <w:rsid w:val="00FA6DA3"/>
    <w:rsid w:val="00FC361B"/>
    <w:rsid w:val="00FC4097"/>
    <w:rsid w:val="00FC7A4A"/>
    <w:rsid w:val="00FD791F"/>
    <w:rsid w:val="00FE0996"/>
    <w:rsid w:val="00FE44C1"/>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image" Target="media/image77.wmf"/><Relationship Id="rId170" Type="http://schemas.openxmlformats.org/officeDocument/2006/relationships/image" Target="media/image87.png"/><Relationship Id="rId191" Type="http://schemas.openxmlformats.org/officeDocument/2006/relationships/oleObject" Target="embeddings/oleObject69.bin"/><Relationship Id="rId196" Type="http://schemas.openxmlformats.org/officeDocument/2006/relationships/image" Target="media/image103.wmf"/><Relationship Id="rId200" Type="http://schemas.openxmlformats.org/officeDocument/2006/relationships/image" Target="media/image105.png"/><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image" Target="media/image72.wmf"/><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oleObject" Target="embeddings/oleObject63.bin"/><Relationship Id="rId165" Type="http://schemas.openxmlformats.org/officeDocument/2006/relationships/image" Target="media/image82.png"/><Relationship Id="rId181" Type="http://schemas.openxmlformats.org/officeDocument/2006/relationships/image" Target="media/image95.wmf"/><Relationship Id="rId186" Type="http://schemas.openxmlformats.org/officeDocument/2006/relationships/hyperlink" Target="https://en.wikipedia.org/wiki/Bipartite_graph" TargetMode="External"/><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oleObject" Target="embeddings/oleObject60.bin"/><Relationship Id="rId155" Type="http://schemas.openxmlformats.org/officeDocument/2006/relationships/image" Target="media/image74.png"/><Relationship Id="rId171" Type="http://schemas.openxmlformats.org/officeDocument/2006/relationships/image" Target="media/image88.png"/><Relationship Id="rId176" Type="http://schemas.openxmlformats.org/officeDocument/2006/relationships/image" Target="media/image92.png"/><Relationship Id="rId192" Type="http://schemas.openxmlformats.org/officeDocument/2006/relationships/image" Target="media/image101.wmf"/><Relationship Id="rId197" Type="http://schemas.openxmlformats.org/officeDocument/2006/relationships/oleObject" Target="embeddings/oleObject71.bin"/><Relationship Id="rId201" Type="http://schemas.openxmlformats.org/officeDocument/2006/relationships/image" Target="media/image106.png"/><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image" Target="media/image78.png"/><Relationship Id="rId166" Type="http://schemas.openxmlformats.org/officeDocument/2006/relationships/image" Target="media/image83.png"/><Relationship Id="rId182" Type="http://schemas.openxmlformats.org/officeDocument/2006/relationships/oleObject" Target="embeddings/oleObject67.bin"/><Relationship Id="rId187"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hyperlink" Target="https://upload.wikimedia.org/wikipedia/commons/4/46/Animated_BFS.gif" TargetMode="External"/><Relationship Id="rId156" Type="http://schemas.openxmlformats.org/officeDocument/2006/relationships/oleObject" Target="embeddings/oleObject62.bin"/><Relationship Id="rId177" Type="http://schemas.openxmlformats.org/officeDocument/2006/relationships/image" Target="media/image93.wmf"/><Relationship Id="rId198" Type="http://schemas.openxmlformats.org/officeDocument/2006/relationships/image" Target="media/image104.wmf"/><Relationship Id="rId172" Type="http://schemas.openxmlformats.org/officeDocument/2006/relationships/image" Target="media/image89.wmf"/><Relationship Id="rId193" Type="http://schemas.openxmlformats.org/officeDocument/2006/relationships/oleObject" Target="embeddings/oleObject70.bin"/><Relationship Id="rId202"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4.png"/><Relationship Id="rId188" Type="http://schemas.openxmlformats.org/officeDocument/2006/relationships/hyperlink" Target="http://ocw.mit.edu/courses/electrical-engineering-and-computer-science/6-006-introduction-to-algorithms-fall-2011/lecture-videos/MIT6_006F11_lec23.pdf" TargetMode="External"/><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79.png"/><Relationship Id="rId183"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image" Target="media/image75.png"/><Relationship Id="rId178" Type="http://schemas.openxmlformats.org/officeDocument/2006/relationships/oleObject" Target="embeddings/oleObject65.bin"/><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image" Target="media/image73.png"/><Relationship Id="rId173" Type="http://schemas.openxmlformats.org/officeDocument/2006/relationships/oleObject" Target="embeddings/oleObject64.bin"/><Relationship Id="rId194" Type="http://schemas.openxmlformats.org/officeDocument/2006/relationships/hyperlink" Target="https://en.wikipedia.org/wiki/Hamiltonian_path" TargetMode="External"/><Relationship Id="rId199" Type="http://schemas.openxmlformats.org/officeDocument/2006/relationships/oleObject" Target="embeddings/oleObject72.bin"/><Relationship Id="rId203" Type="http://schemas.openxmlformats.org/officeDocument/2006/relationships/fontTable" Target="fontTable.xml"/><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80.png"/><Relationship Id="rId184" Type="http://schemas.openxmlformats.org/officeDocument/2006/relationships/oleObject" Target="embeddings/oleObject68.bin"/><Relationship Id="rId189"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6.png"/><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oleObject" Target="embeddings/oleObject61.bin"/><Relationship Id="rId174" Type="http://schemas.openxmlformats.org/officeDocument/2006/relationships/image" Target="media/image90.png"/><Relationship Id="rId179" Type="http://schemas.openxmlformats.org/officeDocument/2006/relationships/image" Target="media/image94.wmf"/><Relationship Id="rId195" Type="http://schemas.openxmlformats.org/officeDocument/2006/relationships/image" Target="media/image102.png"/><Relationship Id="rId190" Type="http://schemas.openxmlformats.org/officeDocument/2006/relationships/image" Target="media/image100.wmf"/><Relationship Id="rId204" Type="http://schemas.openxmlformats.org/officeDocument/2006/relationships/theme" Target="theme/theme1.xml"/><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1.png"/><Relationship Id="rId169" Type="http://schemas.openxmlformats.org/officeDocument/2006/relationships/image" Target="media/image86.png"/><Relationship Id="rId185" Type="http://schemas.openxmlformats.org/officeDocument/2006/relationships/image" Target="media/image97.png"/><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oleObject" Target="embeddings/oleObject66.bin"/><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hyperlink" Target="https://upload.wikimedia.org/wikipedia/commons/7/7f/Depth-First-Search.gif" TargetMode="External"/><Relationship Id="rId175" Type="http://schemas.openxmlformats.org/officeDocument/2006/relationships/image" Target="media/image9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0AA635-10A8-4195-8AEA-1B5A8435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1689</TotalTime>
  <Pages>20</Pages>
  <Words>6061</Words>
  <Characters>29279</Characters>
  <Application>Microsoft Office Word</Application>
  <DocSecurity>0</DocSecurity>
  <Lines>1009</Lines>
  <Paragraphs>821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73</cp:revision>
  <cp:lastPrinted>2014-02-07T15:36:00Z</cp:lastPrinted>
  <dcterms:created xsi:type="dcterms:W3CDTF">2014-01-08T15:06:00Z</dcterms:created>
  <dcterms:modified xsi:type="dcterms:W3CDTF">2014-02-26T06:06:00Z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