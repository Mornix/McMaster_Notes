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BB532C"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0050327" w:history="1">
            <w:r w:rsidR="00BB532C" w:rsidRPr="00AB43D1">
              <w:rPr>
                <w:rStyle w:val="Hyperlink"/>
                <w:noProof/>
              </w:rPr>
              <w:t>Chapter 1</w:t>
            </w:r>
            <w:r w:rsidR="00BB532C">
              <w:rPr>
                <w:noProof/>
                <w:webHidden/>
              </w:rPr>
              <w:tab/>
            </w:r>
            <w:r w:rsidR="00BB532C">
              <w:rPr>
                <w:noProof/>
                <w:webHidden/>
              </w:rPr>
              <w:fldChar w:fldCharType="begin"/>
            </w:r>
            <w:r w:rsidR="00BB532C">
              <w:rPr>
                <w:noProof/>
                <w:webHidden/>
              </w:rPr>
              <w:instrText xml:space="preserve"> PAGEREF _Toc380050327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28" w:history="1">
            <w:r w:rsidR="00BB532C" w:rsidRPr="00AB43D1">
              <w:rPr>
                <w:rStyle w:val="Hyperlink"/>
                <w:noProof/>
              </w:rPr>
              <w:t>Algorithm correctness</w:t>
            </w:r>
            <w:r w:rsidR="00BB532C">
              <w:rPr>
                <w:noProof/>
                <w:webHidden/>
              </w:rPr>
              <w:tab/>
            </w:r>
            <w:r w:rsidR="00BB532C">
              <w:rPr>
                <w:noProof/>
                <w:webHidden/>
              </w:rPr>
              <w:fldChar w:fldCharType="begin"/>
            </w:r>
            <w:r w:rsidR="00BB532C">
              <w:rPr>
                <w:noProof/>
                <w:webHidden/>
              </w:rPr>
              <w:instrText xml:space="preserve"> PAGEREF _Toc380050328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29" w:history="1">
            <w:r w:rsidR="00BB532C" w:rsidRPr="00AB43D1">
              <w:rPr>
                <w:rStyle w:val="Hyperlink"/>
                <w:noProof/>
              </w:rPr>
              <w:t>Chapter 2</w:t>
            </w:r>
            <w:r w:rsidR="00BB532C">
              <w:rPr>
                <w:noProof/>
                <w:webHidden/>
              </w:rPr>
              <w:tab/>
            </w:r>
            <w:r w:rsidR="00BB532C">
              <w:rPr>
                <w:noProof/>
                <w:webHidden/>
              </w:rPr>
              <w:fldChar w:fldCharType="begin"/>
            </w:r>
            <w:r w:rsidR="00BB532C">
              <w:rPr>
                <w:noProof/>
                <w:webHidden/>
              </w:rPr>
              <w:instrText xml:space="preserve"> PAGEREF _Toc380050329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0" w:history="1">
            <w:r w:rsidR="00BB532C" w:rsidRPr="00AB43D1">
              <w:rPr>
                <w:rStyle w:val="Hyperlink"/>
                <w:noProof/>
              </w:rPr>
              <w:t>Insertion Sort</w:t>
            </w:r>
            <w:r w:rsidR="00BB532C">
              <w:rPr>
                <w:noProof/>
                <w:webHidden/>
              </w:rPr>
              <w:tab/>
            </w:r>
            <w:r w:rsidR="00BB532C">
              <w:rPr>
                <w:noProof/>
                <w:webHidden/>
              </w:rPr>
              <w:fldChar w:fldCharType="begin"/>
            </w:r>
            <w:r w:rsidR="00BB532C">
              <w:rPr>
                <w:noProof/>
                <w:webHidden/>
              </w:rPr>
              <w:instrText xml:space="preserve"> PAGEREF _Toc380050330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1" w:history="1">
            <w:r w:rsidR="00BB532C" w:rsidRPr="00AB43D1">
              <w:rPr>
                <w:rStyle w:val="Hyperlink"/>
                <w:noProof/>
              </w:rPr>
              <w:t>2.3 − Merge Sort</w:t>
            </w:r>
            <w:r w:rsidR="00BB532C">
              <w:rPr>
                <w:noProof/>
                <w:webHidden/>
              </w:rPr>
              <w:tab/>
            </w:r>
            <w:r w:rsidR="00BB532C">
              <w:rPr>
                <w:noProof/>
                <w:webHidden/>
              </w:rPr>
              <w:fldChar w:fldCharType="begin"/>
            </w:r>
            <w:r w:rsidR="00BB532C">
              <w:rPr>
                <w:noProof/>
                <w:webHidden/>
              </w:rPr>
              <w:instrText xml:space="preserve"> PAGEREF _Toc380050331 \h </w:instrText>
            </w:r>
            <w:r w:rsidR="00BB532C">
              <w:rPr>
                <w:noProof/>
                <w:webHidden/>
              </w:rPr>
            </w:r>
            <w:r w:rsidR="00BB532C">
              <w:rPr>
                <w:noProof/>
                <w:webHidden/>
              </w:rPr>
              <w:fldChar w:fldCharType="separate"/>
            </w:r>
            <w:r w:rsidR="00BB532C">
              <w:rPr>
                <w:noProof/>
                <w:webHidden/>
              </w:rPr>
              <w:t>4</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2" w:history="1">
            <w:r w:rsidR="00BB532C" w:rsidRPr="00AB43D1">
              <w:rPr>
                <w:rStyle w:val="Hyperlink"/>
                <w:noProof/>
              </w:rPr>
              <w:t>Recurrence Relationships</w:t>
            </w:r>
            <w:r w:rsidR="00BB532C">
              <w:rPr>
                <w:noProof/>
                <w:webHidden/>
              </w:rPr>
              <w:tab/>
            </w:r>
            <w:r w:rsidR="00BB532C">
              <w:rPr>
                <w:noProof/>
                <w:webHidden/>
              </w:rPr>
              <w:fldChar w:fldCharType="begin"/>
            </w:r>
            <w:r w:rsidR="00BB532C">
              <w:rPr>
                <w:noProof/>
                <w:webHidden/>
              </w:rPr>
              <w:instrText xml:space="preserve"> PAGEREF _Toc380050332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33" w:history="1">
            <w:r w:rsidR="00BB532C" w:rsidRPr="00AB43D1">
              <w:rPr>
                <w:rStyle w:val="Hyperlink"/>
                <w:noProof/>
              </w:rPr>
              <w:t>Chapter 3</w:t>
            </w:r>
            <w:r w:rsidR="00BB532C">
              <w:rPr>
                <w:noProof/>
                <w:webHidden/>
              </w:rPr>
              <w:tab/>
            </w:r>
            <w:r w:rsidR="00BB532C">
              <w:rPr>
                <w:noProof/>
                <w:webHidden/>
              </w:rPr>
              <w:fldChar w:fldCharType="begin"/>
            </w:r>
            <w:r w:rsidR="00BB532C">
              <w:rPr>
                <w:noProof/>
                <w:webHidden/>
              </w:rPr>
              <w:instrText xml:space="preserve"> PAGEREF _Toc380050333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4" w:history="1">
            <w:r w:rsidR="00BB532C" w:rsidRPr="00AB43D1">
              <w:rPr>
                <w:rStyle w:val="Hyperlink"/>
                <w:noProof/>
              </w:rPr>
              <w:t>Asymptotic notations</w:t>
            </w:r>
            <w:r w:rsidR="00BB532C">
              <w:rPr>
                <w:noProof/>
                <w:webHidden/>
              </w:rPr>
              <w:tab/>
            </w:r>
            <w:r w:rsidR="00BB532C">
              <w:rPr>
                <w:noProof/>
                <w:webHidden/>
              </w:rPr>
              <w:fldChar w:fldCharType="begin"/>
            </w:r>
            <w:r w:rsidR="00BB532C">
              <w:rPr>
                <w:noProof/>
                <w:webHidden/>
              </w:rPr>
              <w:instrText xml:space="preserve"> PAGEREF _Toc380050334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5" w:history="1">
            <w:r w:rsidR="00BB532C" w:rsidRPr="00AB43D1">
              <w:rPr>
                <w:rStyle w:val="Hyperlink"/>
                <w:noProof/>
              </w:rPr>
              <w:t>Asymptotic Upper Bounds</w:t>
            </w:r>
            <w:r w:rsidR="00BB532C">
              <w:rPr>
                <w:noProof/>
                <w:webHidden/>
              </w:rPr>
              <w:tab/>
            </w:r>
            <w:r w:rsidR="00BB532C">
              <w:rPr>
                <w:noProof/>
                <w:webHidden/>
              </w:rPr>
              <w:fldChar w:fldCharType="begin"/>
            </w:r>
            <w:r w:rsidR="00BB532C">
              <w:rPr>
                <w:noProof/>
                <w:webHidden/>
              </w:rPr>
              <w:instrText xml:space="preserve"> PAGEREF _Toc380050335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36" w:history="1">
            <w:r w:rsidR="00BB532C" w:rsidRPr="00AB43D1">
              <w:rPr>
                <w:rStyle w:val="Hyperlink"/>
                <w:noProof/>
              </w:rPr>
              <w:t>Chapter 4: Divide and Conquer [the world? no.]</w:t>
            </w:r>
            <w:r w:rsidR="00BB532C">
              <w:rPr>
                <w:noProof/>
                <w:webHidden/>
              </w:rPr>
              <w:tab/>
            </w:r>
            <w:r w:rsidR="00BB532C">
              <w:rPr>
                <w:noProof/>
                <w:webHidden/>
              </w:rPr>
              <w:fldChar w:fldCharType="begin"/>
            </w:r>
            <w:r w:rsidR="00BB532C">
              <w:rPr>
                <w:noProof/>
                <w:webHidden/>
              </w:rPr>
              <w:instrText xml:space="preserve"> PAGEREF _Toc380050336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7" w:history="1">
            <w:r w:rsidR="00BB532C" w:rsidRPr="00AB43D1">
              <w:rPr>
                <w:rStyle w:val="Hyperlink"/>
                <w:noProof/>
              </w:rPr>
              <w:t>4.3 - Substitution Method</w:t>
            </w:r>
            <w:r w:rsidR="00BB532C">
              <w:rPr>
                <w:noProof/>
                <w:webHidden/>
              </w:rPr>
              <w:tab/>
            </w:r>
            <w:r w:rsidR="00BB532C">
              <w:rPr>
                <w:noProof/>
                <w:webHidden/>
              </w:rPr>
              <w:fldChar w:fldCharType="begin"/>
            </w:r>
            <w:r w:rsidR="00BB532C">
              <w:rPr>
                <w:noProof/>
                <w:webHidden/>
              </w:rPr>
              <w:instrText xml:space="preserve"> PAGEREF _Toc380050337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38" w:history="1">
            <w:r w:rsidR="00BB532C" w:rsidRPr="00AB43D1">
              <w:rPr>
                <w:rStyle w:val="Hyperlink"/>
                <w:noProof/>
              </w:rPr>
              <w:t>4.5 - Master Method</w:t>
            </w:r>
            <w:r w:rsidR="00BB532C">
              <w:rPr>
                <w:noProof/>
                <w:webHidden/>
              </w:rPr>
              <w:tab/>
            </w:r>
            <w:r w:rsidR="00BB532C">
              <w:rPr>
                <w:noProof/>
                <w:webHidden/>
              </w:rPr>
              <w:fldChar w:fldCharType="begin"/>
            </w:r>
            <w:r w:rsidR="00BB532C">
              <w:rPr>
                <w:noProof/>
                <w:webHidden/>
              </w:rPr>
              <w:instrText xml:space="preserve"> PAGEREF _Toc380050338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39"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_Toc380050339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40"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_Toc380050340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41"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_Toc380050341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2" w:history="1">
            <w:r w:rsidR="00BB532C" w:rsidRPr="00AB43D1">
              <w:rPr>
                <w:rStyle w:val="Hyperlink"/>
                <w:noProof/>
              </w:rPr>
              <w:t>Chapter 6: Heaps</w:t>
            </w:r>
            <w:r w:rsidR="00BB532C">
              <w:rPr>
                <w:noProof/>
                <w:webHidden/>
              </w:rPr>
              <w:tab/>
            </w:r>
            <w:r w:rsidR="00BB532C">
              <w:rPr>
                <w:noProof/>
                <w:webHidden/>
              </w:rPr>
              <w:fldChar w:fldCharType="begin"/>
            </w:r>
            <w:r w:rsidR="00BB532C">
              <w:rPr>
                <w:noProof/>
                <w:webHidden/>
              </w:rPr>
              <w:instrText xml:space="preserve"> PAGEREF _Toc380050342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43" w:history="1">
            <w:r w:rsidR="00BB532C" w:rsidRPr="00AB43D1">
              <w:rPr>
                <w:rStyle w:val="Hyperlink"/>
                <w:noProof/>
              </w:rPr>
              <w:t>Priority Queue</w:t>
            </w:r>
            <w:r w:rsidR="00BB532C">
              <w:rPr>
                <w:noProof/>
                <w:webHidden/>
              </w:rPr>
              <w:tab/>
            </w:r>
            <w:r w:rsidR="00BB532C">
              <w:rPr>
                <w:noProof/>
                <w:webHidden/>
              </w:rPr>
              <w:fldChar w:fldCharType="begin"/>
            </w:r>
            <w:r w:rsidR="00BB532C">
              <w:rPr>
                <w:noProof/>
                <w:webHidden/>
              </w:rPr>
              <w:instrText xml:space="preserve"> PAGEREF _Toc380050343 \h </w:instrText>
            </w:r>
            <w:r w:rsidR="00BB532C">
              <w:rPr>
                <w:noProof/>
                <w:webHidden/>
              </w:rPr>
            </w:r>
            <w:r w:rsidR="00BB532C">
              <w:rPr>
                <w:noProof/>
                <w:webHidden/>
              </w:rPr>
              <w:fldChar w:fldCharType="separate"/>
            </w:r>
            <w:r w:rsidR="00BB532C">
              <w:rPr>
                <w:noProof/>
                <w:webHidden/>
              </w:rPr>
              <w:t>11</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4" w:history="1">
            <w:r w:rsidR="00BB532C" w:rsidRPr="00AB43D1">
              <w:rPr>
                <w:rStyle w:val="Hyperlink"/>
                <w:noProof/>
              </w:rPr>
              <w:t>Chapter 7: Quicksort</w:t>
            </w:r>
            <w:r w:rsidR="00BB532C">
              <w:rPr>
                <w:noProof/>
                <w:webHidden/>
              </w:rPr>
              <w:tab/>
            </w:r>
            <w:r w:rsidR="00BB532C">
              <w:rPr>
                <w:noProof/>
                <w:webHidden/>
              </w:rPr>
              <w:fldChar w:fldCharType="begin"/>
            </w:r>
            <w:r w:rsidR="00BB532C">
              <w:rPr>
                <w:noProof/>
                <w:webHidden/>
              </w:rPr>
              <w:instrText xml:space="preserve"> PAGEREF _Toc380050344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5" w:history="1">
            <w:r w:rsidR="00BB532C" w:rsidRPr="00AB43D1">
              <w:rPr>
                <w:rStyle w:val="Hyperlink"/>
                <w:noProof/>
              </w:rPr>
              <w:t>Chapter 10: Elementary Data Structures</w:t>
            </w:r>
            <w:r w:rsidR="00BB532C">
              <w:rPr>
                <w:noProof/>
                <w:webHidden/>
              </w:rPr>
              <w:tab/>
            </w:r>
            <w:r w:rsidR="00BB532C">
              <w:rPr>
                <w:noProof/>
                <w:webHidden/>
              </w:rPr>
              <w:fldChar w:fldCharType="begin"/>
            </w:r>
            <w:r w:rsidR="00BB532C">
              <w:rPr>
                <w:noProof/>
                <w:webHidden/>
              </w:rPr>
              <w:instrText xml:space="preserve"> PAGEREF _Toc380050345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6" w:history="1">
            <w:r w:rsidR="00BB532C" w:rsidRPr="00AB43D1">
              <w:rPr>
                <w:rStyle w:val="Hyperlink"/>
                <w:noProof/>
              </w:rPr>
              <w:t>Chapter 11: Hash Tables</w:t>
            </w:r>
            <w:r w:rsidR="00BB532C">
              <w:rPr>
                <w:noProof/>
                <w:webHidden/>
              </w:rPr>
              <w:tab/>
            </w:r>
            <w:r w:rsidR="00BB532C">
              <w:rPr>
                <w:noProof/>
                <w:webHidden/>
              </w:rPr>
              <w:fldChar w:fldCharType="begin"/>
            </w:r>
            <w:r w:rsidR="00BB532C">
              <w:rPr>
                <w:noProof/>
                <w:webHidden/>
              </w:rPr>
              <w:instrText xml:space="preserve"> PAGEREF _Toc380050346 \h </w:instrText>
            </w:r>
            <w:r w:rsidR="00BB532C">
              <w:rPr>
                <w:noProof/>
                <w:webHidden/>
              </w:rPr>
            </w:r>
            <w:r w:rsidR="00BB532C">
              <w:rPr>
                <w:noProof/>
                <w:webHidden/>
              </w:rPr>
              <w:fldChar w:fldCharType="separate"/>
            </w:r>
            <w:r w:rsidR="00BB532C">
              <w:rPr>
                <w:noProof/>
                <w:webHidden/>
              </w:rPr>
              <w:t>14</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47" w:history="1">
            <w:r w:rsidR="00BB532C" w:rsidRPr="00AB43D1">
              <w:rPr>
                <w:rStyle w:val="Hyperlink"/>
                <w:noProof/>
              </w:rPr>
              <w:t>Open Addressing</w:t>
            </w:r>
            <w:r w:rsidR="00BB532C">
              <w:rPr>
                <w:noProof/>
                <w:webHidden/>
              </w:rPr>
              <w:tab/>
            </w:r>
            <w:r w:rsidR="00BB532C">
              <w:rPr>
                <w:noProof/>
                <w:webHidden/>
              </w:rPr>
              <w:fldChar w:fldCharType="begin"/>
            </w:r>
            <w:r w:rsidR="00BB532C">
              <w:rPr>
                <w:noProof/>
                <w:webHidden/>
              </w:rPr>
              <w:instrText xml:space="preserve"> PAGEREF _Toc380050347 \h </w:instrText>
            </w:r>
            <w:r w:rsidR="00BB532C">
              <w:rPr>
                <w:noProof/>
                <w:webHidden/>
              </w:rPr>
            </w:r>
            <w:r w:rsidR="00BB532C">
              <w:rPr>
                <w:noProof/>
                <w:webHidden/>
              </w:rPr>
              <w:fldChar w:fldCharType="separate"/>
            </w:r>
            <w:r w:rsidR="00BB532C">
              <w:rPr>
                <w:noProof/>
                <w:webHidden/>
              </w:rPr>
              <w:t>15</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8" w:history="1">
            <w:r w:rsidR="00BB532C" w:rsidRPr="00AB43D1">
              <w:rPr>
                <w:rStyle w:val="Hyperlink"/>
                <w:noProof/>
              </w:rPr>
              <w:t>Chapter 12: Binary Search Trees (BSTs)</w:t>
            </w:r>
            <w:r w:rsidR="00BB532C">
              <w:rPr>
                <w:noProof/>
                <w:webHidden/>
              </w:rPr>
              <w:tab/>
            </w:r>
            <w:r w:rsidR="00BB532C">
              <w:rPr>
                <w:noProof/>
                <w:webHidden/>
              </w:rPr>
              <w:fldChar w:fldCharType="begin"/>
            </w:r>
            <w:r w:rsidR="00BB532C">
              <w:rPr>
                <w:noProof/>
                <w:webHidden/>
              </w:rPr>
              <w:instrText xml:space="preserve"> PAGEREF _Toc380050348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49" w:history="1">
            <w:r w:rsidR="00BB532C" w:rsidRPr="00AB43D1">
              <w:rPr>
                <w:rStyle w:val="Hyperlink"/>
                <w:noProof/>
              </w:rPr>
              <w:t>Chapter 15: Dynamic Programming (DP)</w:t>
            </w:r>
            <w:r w:rsidR="00BB532C">
              <w:rPr>
                <w:noProof/>
                <w:webHidden/>
              </w:rPr>
              <w:tab/>
            </w:r>
            <w:r w:rsidR="00BB532C">
              <w:rPr>
                <w:noProof/>
                <w:webHidden/>
              </w:rPr>
              <w:fldChar w:fldCharType="begin"/>
            </w:r>
            <w:r w:rsidR="00BB532C">
              <w:rPr>
                <w:noProof/>
                <w:webHidden/>
              </w:rPr>
              <w:instrText xml:space="preserve"> PAGEREF _Toc380050349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50" w:history="1">
            <w:r w:rsidR="00BB532C" w:rsidRPr="00AB43D1">
              <w:rPr>
                <w:rStyle w:val="Hyperlink"/>
                <w:noProof/>
              </w:rPr>
              <w:t>Dynamic Programming</w:t>
            </w:r>
            <w:r w:rsidR="00BB532C">
              <w:rPr>
                <w:noProof/>
                <w:webHidden/>
              </w:rPr>
              <w:tab/>
            </w:r>
            <w:r w:rsidR="00BB532C">
              <w:rPr>
                <w:noProof/>
                <w:webHidden/>
              </w:rPr>
              <w:fldChar w:fldCharType="begin"/>
            </w:r>
            <w:r w:rsidR="00BB532C">
              <w:rPr>
                <w:noProof/>
                <w:webHidden/>
              </w:rPr>
              <w:instrText xml:space="preserve"> PAGEREF _Toc380050350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51" w:history="1">
            <w:r w:rsidR="00BB532C" w:rsidRPr="00AB43D1">
              <w:rPr>
                <w:rStyle w:val="Hyperlink"/>
                <w:noProof/>
              </w:rPr>
              <w:t>Shortest Paths</w:t>
            </w:r>
            <w:r w:rsidR="00BB532C">
              <w:rPr>
                <w:noProof/>
                <w:webHidden/>
              </w:rPr>
              <w:tab/>
            </w:r>
            <w:r w:rsidR="00BB532C">
              <w:rPr>
                <w:noProof/>
                <w:webHidden/>
              </w:rPr>
              <w:fldChar w:fldCharType="begin"/>
            </w:r>
            <w:r w:rsidR="00BB532C">
              <w:rPr>
                <w:noProof/>
                <w:webHidden/>
              </w:rPr>
              <w:instrText xml:space="preserve"> PAGEREF _Toc380050351 \h </w:instrText>
            </w:r>
            <w:r w:rsidR="00BB532C">
              <w:rPr>
                <w:noProof/>
                <w:webHidden/>
              </w:rPr>
            </w:r>
            <w:r w:rsidR="00BB532C">
              <w:rPr>
                <w:noProof/>
                <w:webHidden/>
              </w:rPr>
              <w:fldChar w:fldCharType="separate"/>
            </w:r>
            <w:r w:rsidR="00BB532C">
              <w:rPr>
                <w:noProof/>
                <w:webHidden/>
              </w:rPr>
              <w:t>18</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52" w:history="1">
            <w:r w:rsidR="00BB532C" w:rsidRPr="00AB43D1">
              <w:rPr>
                <w:rStyle w:val="Hyperlink"/>
                <w:noProof/>
              </w:rPr>
              <w:t>5 Basic Steps:</w:t>
            </w:r>
            <w:r w:rsidR="00BB532C">
              <w:rPr>
                <w:noProof/>
                <w:webHidden/>
              </w:rPr>
              <w:tab/>
            </w:r>
            <w:r w:rsidR="00BB532C">
              <w:rPr>
                <w:noProof/>
                <w:webHidden/>
              </w:rPr>
              <w:fldChar w:fldCharType="begin"/>
            </w:r>
            <w:r w:rsidR="00BB532C">
              <w:rPr>
                <w:noProof/>
                <w:webHidden/>
              </w:rPr>
              <w:instrText xml:space="preserve"> PAGEREF _Toc380050352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53" w:history="1">
            <w:r w:rsidR="00BB532C" w:rsidRPr="00AB43D1">
              <w:rPr>
                <w:rStyle w:val="Hyperlink"/>
                <w:noProof/>
              </w:rPr>
              <w:t>e.g. Text Justification</w:t>
            </w:r>
            <w:r w:rsidR="00BB532C">
              <w:rPr>
                <w:noProof/>
                <w:webHidden/>
              </w:rPr>
              <w:tab/>
            </w:r>
            <w:r w:rsidR="00BB532C">
              <w:rPr>
                <w:noProof/>
                <w:webHidden/>
              </w:rPr>
              <w:fldChar w:fldCharType="begin"/>
            </w:r>
            <w:r w:rsidR="00BB532C">
              <w:rPr>
                <w:noProof/>
                <w:webHidden/>
              </w:rPr>
              <w:instrText xml:space="preserve"> PAGEREF _Toc380050353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54"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_Toc380050354 \h </w:instrText>
            </w:r>
            <w:r w:rsidR="00BB532C">
              <w:rPr>
                <w:noProof/>
                <w:webHidden/>
              </w:rPr>
            </w:r>
            <w:r w:rsidR="00BB532C">
              <w:rPr>
                <w:noProof/>
                <w:webHidden/>
              </w:rPr>
              <w:fldChar w:fldCharType="separate"/>
            </w:r>
            <w:r w:rsidR="00BB532C">
              <w:rPr>
                <w:noProof/>
                <w:webHidden/>
              </w:rPr>
              <w:t>20</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55" w:history="1">
            <w:r w:rsidR="00BB532C" w:rsidRPr="00AB43D1">
              <w:rPr>
                <w:rStyle w:val="Hyperlink"/>
                <w:noProof/>
              </w:rPr>
              <w:t>Sub-problems for strings / sequences</w:t>
            </w:r>
            <w:r w:rsidR="00BB532C">
              <w:rPr>
                <w:noProof/>
                <w:webHidden/>
              </w:rPr>
              <w:tab/>
            </w:r>
            <w:r w:rsidR="00BB532C">
              <w:rPr>
                <w:noProof/>
                <w:webHidden/>
              </w:rPr>
              <w:fldChar w:fldCharType="begin"/>
            </w:r>
            <w:r w:rsidR="00BB532C">
              <w:rPr>
                <w:noProof/>
                <w:webHidden/>
              </w:rPr>
              <w:instrText xml:space="preserve"> PAGEREF _Toc380050355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56" w:history="1">
            <w:r w:rsidR="00BB532C" w:rsidRPr="00AB43D1">
              <w:rPr>
                <w:rStyle w:val="Hyperlink"/>
                <w:noProof/>
              </w:rPr>
              <w:t>Parenthesization</w:t>
            </w:r>
            <w:r w:rsidR="00BB532C">
              <w:rPr>
                <w:noProof/>
                <w:webHidden/>
              </w:rPr>
              <w:tab/>
            </w:r>
            <w:r w:rsidR="00BB532C">
              <w:rPr>
                <w:noProof/>
                <w:webHidden/>
              </w:rPr>
              <w:fldChar w:fldCharType="begin"/>
            </w:r>
            <w:r w:rsidR="00BB532C">
              <w:rPr>
                <w:noProof/>
                <w:webHidden/>
              </w:rPr>
              <w:instrText xml:space="preserve"> PAGEREF _Toc380050356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57" w:history="1">
            <w:r w:rsidR="00BB532C" w:rsidRPr="00AB43D1">
              <w:rPr>
                <w:rStyle w:val="Hyperlink"/>
                <w:noProof/>
              </w:rPr>
              <w:t>Chapter 16: Greedy algorithms</w:t>
            </w:r>
            <w:r w:rsidR="00BB532C">
              <w:rPr>
                <w:noProof/>
                <w:webHidden/>
              </w:rPr>
              <w:tab/>
            </w:r>
            <w:r w:rsidR="00BB532C">
              <w:rPr>
                <w:noProof/>
                <w:webHidden/>
              </w:rPr>
              <w:fldChar w:fldCharType="begin"/>
            </w:r>
            <w:r w:rsidR="00BB532C">
              <w:rPr>
                <w:noProof/>
                <w:webHidden/>
              </w:rPr>
              <w:instrText xml:space="preserve"> PAGEREF _Toc380050357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58" w:history="1">
            <w:r w:rsidR="00BB532C" w:rsidRPr="00AB43D1">
              <w:rPr>
                <w:rStyle w:val="Hyperlink"/>
                <w:noProof/>
              </w:rPr>
              <w:t>Chapter 22: Elementary Graph Algorithms</w:t>
            </w:r>
            <w:r w:rsidR="00BB532C">
              <w:rPr>
                <w:noProof/>
                <w:webHidden/>
              </w:rPr>
              <w:tab/>
            </w:r>
            <w:r w:rsidR="00BB532C">
              <w:rPr>
                <w:noProof/>
                <w:webHidden/>
              </w:rPr>
              <w:fldChar w:fldCharType="begin"/>
            </w:r>
            <w:r w:rsidR="00BB532C">
              <w:rPr>
                <w:noProof/>
                <w:webHidden/>
              </w:rPr>
              <w:instrText xml:space="preserve"> PAGEREF _Toc380050358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59" w:history="1">
            <w:r w:rsidR="00BB532C" w:rsidRPr="00AB43D1">
              <w:rPr>
                <w:rStyle w:val="Hyperlink"/>
                <w:noProof/>
              </w:rPr>
              <w:t>Adjacency Lists &amp; Matrices</w:t>
            </w:r>
            <w:r w:rsidR="00BB532C">
              <w:rPr>
                <w:noProof/>
                <w:webHidden/>
              </w:rPr>
              <w:tab/>
            </w:r>
            <w:r w:rsidR="00BB532C">
              <w:rPr>
                <w:noProof/>
                <w:webHidden/>
              </w:rPr>
              <w:fldChar w:fldCharType="begin"/>
            </w:r>
            <w:r w:rsidR="00BB532C">
              <w:rPr>
                <w:noProof/>
                <w:webHidden/>
              </w:rPr>
              <w:instrText xml:space="preserve"> PAGEREF _Toc380050359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60" w:history="1">
            <w:r w:rsidR="00BB532C" w:rsidRPr="00AB43D1">
              <w:rPr>
                <w:rStyle w:val="Hyperlink"/>
                <w:noProof/>
              </w:rPr>
              <w:t>BFS</w:t>
            </w:r>
            <w:r w:rsidR="00BB532C">
              <w:rPr>
                <w:noProof/>
                <w:webHidden/>
              </w:rPr>
              <w:tab/>
            </w:r>
            <w:r w:rsidR="00BB532C">
              <w:rPr>
                <w:noProof/>
                <w:webHidden/>
              </w:rPr>
              <w:fldChar w:fldCharType="begin"/>
            </w:r>
            <w:r w:rsidR="00BB532C">
              <w:rPr>
                <w:noProof/>
                <w:webHidden/>
              </w:rPr>
              <w:instrText xml:space="preserve"> PAGEREF _Toc380050360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61" w:history="1">
            <w:r w:rsidR="00BB532C" w:rsidRPr="00AB43D1">
              <w:rPr>
                <w:rStyle w:val="Hyperlink"/>
                <w:noProof/>
              </w:rPr>
              <w:t>DFS</w:t>
            </w:r>
            <w:r w:rsidR="00BB532C">
              <w:rPr>
                <w:noProof/>
                <w:webHidden/>
              </w:rPr>
              <w:tab/>
            </w:r>
            <w:r w:rsidR="00BB532C">
              <w:rPr>
                <w:noProof/>
                <w:webHidden/>
              </w:rPr>
              <w:fldChar w:fldCharType="begin"/>
            </w:r>
            <w:r w:rsidR="00BB532C">
              <w:rPr>
                <w:noProof/>
                <w:webHidden/>
              </w:rPr>
              <w:instrText xml:space="preserve"> PAGEREF _Toc380050361 \h </w:instrText>
            </w:r>
            <w:r w:rsidR="00BB532C">
              <w:rPr>
                <w:noProof/>
                <w:webHidden/>
              </w:rPr>
            </w:r>
            <w:r w:rsidR="00BB532C">
              <w:rPr>
                <w:noProof/>
                <w:webHidden/>
              </w:rPr>
              <w:fldChar w:fldCharType="separate"/>
            </w:r>
            <w:r w:rsidR="00BB532C">
              <w:rPr>
                <w:noProof/>
                <w:webHidden/>
              </w:rPr>
              <w:t>23</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62" w:history="1">
            <w:r w:rsidR="00BB532C" w:rsidRPr="00AB43D1">
              <w:rPr>
                <w:rStyle w:val="Hyperlink"/>
                <w:noProof/>
              </w:rPr>
              <w:t>Topological Sort</w:t>
            </w:r>
            <w:r w:rsidR="00BB532C">
              <w:rPr>
                <w:noProof/>
                <w:webHidden/>
              </w:rPr>
              <w:tab/>
            </w:r>
            <w:r w:rsidR="00BB532C">
              <w:rPr>
                <w:noProof/>
                <w:webHidden/>
              </w:rPr>
              <w:fldChar w:fldCharType="begin"/>
            </w:r>
            <w:r w:rsidR="00BB532C">
              <w:rPr>
                <w:noProof/>
                <w:webHidden/>
              </w:rPr>
              <w:instrText xml:space="preserve"> PAGEREF _Toc380050362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63" w:history="1">
            <w:r w:rsidR="00BB532C" w:rsidRPr="00AB43D1">
              <w:rPr>
                <w:rStyle w:val="Hyperlink"/>
                <w:noProof/>
              </w:rPr>
              <w:t>Chapter 23: Minimum Spanning Trees</w:t>
            </w:r>
            <w:r w:rsidR="00BB532C">
              <w:rPr>
                <w:noProof/>
                <w:webHidden/>
              </w:rPr>
              <w:tab/>
            </w:r>
            <w:r w:rsidR="00BB532C">
              <w:rPr>
                <w:noProof/>
                <w:webHidden/>
              </w:rPr>
              <w:fldChar w:fldCharType="begin"/>
            </w:r>
            <w:r w:rsidR="00BB532C">
              <w:rPr>
                <w:noProof/>
                <w:webHidden/>
              </w:rPr>
              <w:instrText xml:space="preserve"> PAGEREF _Toc380050363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64" w:history="1">
            <w:r w:rsidR="00BB532C" w:rsidRPr="00AB43D1">
              <w:rPr>
                <w:rStyle w:val="Hyperlink"/>
                <w:noProof/>
              </w:rPr>
              <w:t>Chapter 24: Single-Source Shortest Path</w:t>
            </w:r>
            <w:r w:rsidR="00BB532C">
              <w:rPr>
                <w:noProof/>
                <w:webHidden/>
              </w:rPr>
              <w:tab/>
            </w:r>
            <w:r w:rsidR="00BB532C">
              <w:rPr>
                <w:noProof/>
                <w:webHidden/>
              </w:rPr>
              <w:fldChar w:fldCharType="begin"/>
            </w:r>
            <w:r w:rsidR="00BB532C">
              <w:rPr>
                <w:noProof/>
                <w:webHidden/>
              </w:rPr>
              <w:instrText xml:space="preserve"> PAGEREF _Toc380050364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65" w:history="1">
            <w:r w:rsidR="00BB532C" w:rsidRPr="00AB43D1">
              <w:rPr>
                <w:rStyle w:val="Hyperlink"/>
                <w:noProof/>
              </w:rPr>
              <w:t>24.1 Bellman-Ford</w:t>
            </w:r>
            <w:r w:rsidR="00BB532C">
              <w:rPr>
                <w:noProof/>
                <w:webHidden/>
              </w:rPr>
              <w:tab/>
            </w:r>
            <w:r w:rsidR="00BB532C">
              <w:rPr>
                <w:noProof/>
                <w:webHidden/>
              </w:rPr>
              <w:fldChar w:fldCharType="begin"/>
            </w:r>
            <w:r w:rsidR="00BB532C">
              <w:rPr>
                <w:noProof/>
                <w:webHidden/>
              </w:rPr>
              <w:instrText xml:space="preserve"> PAGEREF _Toc380050365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66" w:history="1">
            <w:r w:rsidR="00BB532C" w:rsidRPr="00AB43D1">
              <w:rPr>
                <w:rStyle w:val="Hyperlink"/>
                <w:noProof/>
              </w:rPr>
              <w:t>Page 651: Bellman-Ford</w:t>
            </w:r>
            <w:r w:rsidR="00BB532C">
              <w:rPr>
                <w:noProof/>
                <w:webHidden/>
              </w:rPr>
              <w:tab/>
            </w:r>
            <w:r w:rsidR="00BB532C">
              <w:rPr>
                <w:noProof/>
                <w:webHidden/>
              </w:rPr>
              <w:fldChar w:fldCharType="begin"/>
            </w:r>
            <w:r w:rsidR="00BB532C">
              <w:rPr>
                <w:noProof/>
                <w:webHidden/>
              </w:rPr>
              <w:instrText xml:space="preserve"> PAGEREF _Toc380050366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67" w:history="1">
            <w:r w:rsidR="00BB532C" w:rsidRPr="00AB43D1">
              <w:rPr>
                <w:rStyle w:val="Hyperlink"/>
                <w:noProof/>
              </w:rPr>
              <w:t>e.g. Page 652</w:t>
            </w:r>
            <w:r w:rsidR="00BB532C">
              <w:rPr>
                <w:noProof/>
                <w:webHidden/>
              </w:rPr>
              <w:tab/>
            </w:r>
            <w:r w:rsidR="00BB532C">
              <w:rPr>
                <w:noProof/>
                <w:webHidden/>
              </w:rPr>
              <w:fldChar w:fldCharType="begin"/>
            </w:r>
            <w:r w:rsidR="00BB532C">
              <w:rPr>
                <w:noProof/>
                <w:webHidden/>
              </w:rPr>
              <w:instrText xml:space="preserve"> PAGEREF _Toc380050367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68" w:history="1">
            <w:r w:rsidR="00BB532C" w:rsidRPr="00AB43D1">
              <w:rPr>
                <w:rStyle w:val="Hyperlink"/>
                <w:noProof/>
              </w:rPr>
              <w:t>24.2: Single-Shortest path in DAG’s *woof*</w:t>
            </w:r>
            <w:r w:rsidR="00BB532C">
              <w:rPr>
                <w:noProof/>
                <w:webHidden/>
              </w:rPr>
              <w:tab/>
            </w:r>
            <w:r w:rsidR="00BB532C">
              <w:rPr>
                <w:noProof/>
                <w:webHidden/>
              </w:rPr>
              <w:fldChar w:fldCharType="begin"/>
            </w:r>
            <w:r w:rsidR="00BB532C">
              <w:rPr>
                <w:noProof/>
                <w:webHidden/>
              </w:rPr>
              <w:instrText xml:space="preserve"> PAGEREF _Toc380050368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69" w:history="1">
            <w:r w:rsidR="00BB532C" w:rsidRPr="00AB43D1">
              <w:rPr>
                <w:rStyle w:val="Hyperlink"/>
                <w:noProof/>
              </w:rPr>
              <w:t>e.g. page 656</w:t>
            </w:r>
            <w:r w:rsidR="00BB532C">
              <w:rPr>
                <w:noProof/>
                <w:webHidden/>
              </w:rPr>
              <w:tab/>
            </w:r>
            <w:r w:rsidR="00BB532C">
              <w:rPr>
                <w:noProof/>
                <w:webHidden/>
              </w:rPr>
              <w:fldChar w:fldCharType="begin"/>
            </w:r>
            <w:r w:rsidR="00BB532C">
              <w:rPr>
                <w:noProof/>
                <w:webHidden/>
              </w:rPr>
              <w:instrText xml:space="preserve"> PAGEREF _Toc380050369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70" w:history="1">
            <w:r w:rsidR="00BB532C" w:rsidRPr="00AB43D1">
              <w:rPr>
                <w:rStyle w:val="Hyperlink"/>
                <w:noProof/>
              </w:rPr>
              <w:t>24.3: Dijkstra’s</w:t>
            </w:r>
            <w:r w:rsidR="00BB532C">
              <w:rPr>
                <w:noProof/>
                <w:webHidden/>
              </w:rPr>
              <w:tab/>
            </w:r>
            <w:r w:rsidR="00BB532C">
              <w:rPr>
                <w:noProof/>
                <w:webHidden/>
              </w:rPr>
              <w:fldChar w:fldCharType="begin"/>
            </w:r>
            <w:r w:rsidR="00BB532C">
              <w:rPr>
                <w:noProof/>
                <w:webHidden/>
              </w:rPr>
              <w:instrText xml:space="preserve"> PAGEREF _Toc380050370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71" w:history="1">
            <w:r w:rsidR="00BB532C" w:rsidRPr="00AB43D1">
              <w:rPr>
                <w:rStyle w:val="Hyperlink"/>
                <w:noProof/>
              </w:rPr>
              <w:t>e.g. Page 659</w:t>
            </w:r>
            <w:r w:rsidR="00BB532C">
              <w:rPr>
                <w:noProof/>
                <w:webHidden/>
              </w:rPr>
              <w:tab/>
            </w:r>
            <w:r w:rsidR="00BB532C">
              <w:rPr>
                <w:noProof/>
                <w:webHidden/>
              </w:rPr>
              <w:fldChar w:fldCharType="begin"/>
            </w:r>
            <w:r w:rsidR="00BB532C">
              <w:rPr>
                <w:noProof/>
                <w:webHidden/>
              </w:rPr>
              <w:instrText xml:space="preserve"> PAGEREF _Toc380050371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72" w:history="1">
            <w:r w:rsidR="00BB532C" w:rsidRPr="00AB43D1">
              <w:rPr>
                <w:rStyle w:val="Hyperlink"/>
                <w:noProof/>
              </w:rPr>
              <w:t>Chapter 25: All-Pairs Shortest Path</w:t>
            </w:r>
            <w:r w:rsidR="00BB532C">
              <w:rPr>
                <w:noProof/>
                <w:webHidden/>
              </w:rPr>
              <w:tab/>
            </w:r>
            <w:r w:rsidR="00BB532C">
              <w:rPr>
                <w:noProof/>
                <w:webHidden/>
              </w:rPr>
              <w:fldChar w:fldCharType="begin"/>
            </w:r>
            <w:r w:rsidR="00BB532C">
              <w:rPr>
                <w:noProof/>
                <w:webHidden/>
              </w:rPr>
              <w:instrText xml:space="preserve"> PAGEREF _Toc380050372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B3364D">
          <w:pPr>
            <w:pStyle w:val="TOC2"/>
            <w:tabs>
              <w:tab w:val="right" w:leader="dot" w:pos="9350"/>
            </w:tabs>
            <w:rPr>
              <w:rFonts w:asciiTheme="minorHAnsi" w:eastAsiaTheme="minorEastAsia" w:hAnsiTheme="minorHAnsi"/>
              <w:noProof/>
              <w:sz w:val="22"/>
              <w:lang w:eastAsia="en-CA"/>
            </w:rPr>
          </w:pPr>
          <w:hyperlink w:anchor="_Toc380050373" w:history="1">
            <w:r w:rsidR="00BB532C" w:rsidRPr="00AB43D1">
              <w:rPr>
                <w:rStyle w:val="Hyperlink"/>
                <w:noProof/>
              </w:rPr>
              <w:t>25.2: Floyd-Warshall</w:t>
            </w:r>
            <w:r w:rsidR="00BB532C">
              <w:rPr>
                <w:noProof/>
                <w:webHidden/>
              </w:rPr>
              <w:tab/>
            </w:r>
            <w:r w:rsidR="00BB532C">
              <w:rPr>
                <w:noProof/>
                <w:webHidden/>
              </w:rPr>
              <w:fldChar w:fldCharType="begin"/>
            </w:r>
            <w:r w:rsidR="00BB532C">
              <w:rPr>
                <w:noProof/>
                <w:webHidden/>
              </w:rPr>
              <w:instrText xml:space="preserve"> PAGEREF _Toc380050373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74" w:history="1">
            <w:r w:rsidR="00BB532C" w:rsidRPr="00AB43D1">
              <w:rPr>
                <w:rStyle w:val="Hyperlink"/>
                <w:noProof/>
              </w:rPr>
              <w:t>Page 694:</w:t>
            </w:r>
            <w:r w:rsidR="00BB532C">
              <w:rPr>
                <w:noProof/>
                <w:webHidden/>
              </w:rPr>
              <w:tab/>
            </w:r>
            <w:r w:rsidR="00BB532C">
              <w:rPr>
                <w:noProof/>
                <w:webHidden/>
              </w:rPr>
              <w:fldChar w:fldCharType="begin"/>
            </w:r>
            <w:r w:rsidR="00BB532C">
              <w:rPr>
                <w:noProof/>
                <w:webHidden/>
              </w:rPr>
              <w:instrText xml:space="preserve"> PAGEREF _Toc380050374 \h </w:instrText>
            </w:r>
            <w:r w:rsidR="00BB532C">
              <w:rPr>
                <w:noProof/>
                <w:webHidden/>
              </w:rPr>
            </w:r>
            <w:r w:rsidR="00BB532C">
              <w:rPr>
                <w:noProof/>
                <w:webHidden/>
              </w:rPr>
              <w:fldChar w:fldCharType="separate"/>
            </w:r>
            <w:r w:rsidR="00BB532C">
              <w:rPr>
                <w:noProof/>
                <w:webHidden/>
              </w:rPr>
              <w:t>30</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75" w:history="1">
            <w:r w:rsidR="00BB532C" w:rsidRPr="00AB43D1">
              <w:rPr>
                <w:rStyle w:val="Hyperlink"/>
                <w:noProof/>
              </w:rPr>
              <w:t>e.g. 2 Page 696</w:t>
            </w:r>
            <w:r w:rsidR="00BB532C">
              <w:rPr>
                <w:noProof/>
                <w:webHidden/>
              </w:rPr>
              <w:tab/>
            </w:r>
            <w:r w:rsidR="00BB532C">
              <w:rPr>
                <w:noProof/>
                <w:webHidden/>
              </w:rPr>
              <w:fldChar w:fldCharType="begin"/>
            </w:r>
            <w:r w:rsidR="00BB532C">
              <w:rPr>
                <w:noProof/>
                <w:webHidden/>
              </w:rPr>
              <w:instrText xml:space="preserve"> PAGEREF _Toc380050375 \h </w:instrText>
            </w:r>
            <w:r w:rsidR="00BB532C">
              <w:rPr>
                <w:noProof/>
                <w:webHidden/>
              </w:rPr>
            </w:r>
            <w:r w:rsidR="00BB532C">
              <w:rPr>
                <w:noProof/>
                <w:webHidden/>
              </w:rPr>
              <w:fldChar w:fldCharType="separate"/>
            </w:r>
            <w:r w:rsidR="00BB532C">
              <w:rPr>
                <w:noProof/>
                <w:webHidden/>
              </w:rPr>
              <w:t>31</w:t>
            </w:r>
            <w:r w:rsidR="00BB532C">
              <w:rPr>
                <w:noProof/>
                <w:webHidden/>
              </w:rPr>
              <w:fldChar w:fldCharType="end"/>
            </w:r>
          </w:hyperlink>
        </w:p>
        <w:p w:rsidR="00BB532C" w:rsidRDefault="00B3364D">
          <w:pPr>
            <w:pStyle w:val="TOC3"/>
            <w:tabs>
              <w:tab w:val="right" w:leader="dot" w:pos="9350"/>
            </w:tabs>
            <w:rPr>
              <w:rFonts w:asciiTheme="minorHAnsi" w:eastAsiaTheme="minorEastAsia" w:hAnsiTheme="minorHAnsi"/>
              <w:noProof/>
              <w:sz w:val="22"/>
              <w:lang w:eastAsia="en-CA"/>
            </w:rPr>
          </w:pPr>
          <w:hyperlink w:anchor="_Toc380050376" w:history="1">
            <w:r w:rsidR="00BB532C" w:rsidRPr="00AB43D1">
              <w:rPr>
                <w:rStyle w:val="Hyperlink"/>
                <w:noProof/>
              </w:rPr>
              <w:t>e.g. 3)</w:t>
            </w:r>
            <w:r w:rsidR="00BB532C">
              <w:rPr>
                <w:noProof/>
                <w:webHidden/>
              </w:rPr>
              <w:tab/>
            </w:r>
            <w:r w:rsidR="00BB532C">
              <w:rPr>
                <w:noProof/>
                <w:webHidden/>
              </w:rPr>
              <w:fldChar w:fldCharType="begin"/>
            </w:r>
            <w:r w:rsidR="00BB532C">
              <w:rPr>
                <w:noProof/>
                <w:webHidden/>
              </w:rPr>
              <w:instrText xml:space="preserve"> PAGEREF _Toc380050376 \h </w:instrText>
            </w:r>
            <w:r w:rsidR="00BB532C">
              <w:rPr>
                <w:noProof/>
                <w:webHidden/>
              </w:rPr>
            </w:r>
            <w:r w:rsidR="00BB532C">
              <w:rPr>
                <w:noProof/>
                <w:webHidden/>
              </w:rPr>
              <w:fldChar w:fldCharType="separate"/>
            </w:r>
            <w:r w:rsidR="00BB532C">
              <w:rPr>
                <w:noProof/>
                <w:webHidden/>
              </w:rPr>
              <w:t>32</w:t>
            </w:r>
            <w:r w:rsidR="00BB532C">
              <w:rPr>
                <w:noProof/>
                <w:webHidden/>
              </w:rPr>
              <w:fldChar w:fldCharType="end"/>
            </w:r>
          </w:hyperlink>
        </w:p>
        <w:p w:rsidR="00BB532C" w:rsidRDefault="00B3364D">
          <w:pPr>
            <w:pStyle w:val="TOC1"/>
            <w:tabs>
              <w:tab w:val="right" w:leader="dot" w:pos="9350"/>
            </w:tabs>
            <w:rPr>
              <w:rFonts w:asciiTheme="minorHAnsi" w:eastAsiaTheme="minorEastAsia" w:hAnsiTheme="minorHAnsi"/>
              <w:noProof/>
              <w:sz w:val="22"/>
              <w:lang w:eastAsia="en-CA"/>
            </w:rPr>
          </w:pPr>
          <w:hyperlink w:anchor="_Toc380050377" w:history="1">
            <w:r w:rsidR="00BB532C" w:rsidRPr="00AB43D1">
              <w:rPr>
                <w:rStyle w:val="Hyperlink"/>
                <w:noProof/>
              </w:rPr>
              <w:t>Chapter 34: NP-Completeness</w:t>
            </w:r>
            <w:r w:rsidR="00BB532C">
              <w:rPr>
                <w:noProof/>
                <w:webHidden/>
              </w:rPr>
              <w:tab/>
            </w:r>
            <w:r w:rsidR="00BB532C">
              <w:rPr>
                <w:noProof/>
                <w:webHidden/>
              </w:rPr>
              <w:fldChar w:fldCharType="begin"/>
            </w:r>
            <w:r w:rsidR="00BB532C">
              <w:rPr>
                <w:noProof/>
                <w:webHidden/>
              </w:rPr>
              <w:instrText xml:space="preserve"> PAGEREF _Toc380050377 \h </w:instrText>
            </w:r>
            <w:r w:rsidR="00BB532C">
              <w:rPr>
                <w:noProof/>
                <w:webHidden/>
              </w:rPr>
            </w:r>
            <w:r w:rsidR="00BB532C">
              <w:rPr>
                <w:noProof/>
                <w:webHidden/>
              </w:rPr>
              <w:fldChar w:fldCharType="separate"/>
            </w:r>
            <w:r w:rsidR="00BB532C">
              <w:rPr>
                <w:noProof/>
                <w:webHidden/>
              </w:rPr>
              <w:t>33</w:t>
            </w:r>
            <w:r w:rsidR="00BB532C">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0050327"/>
      <w:r>
        <w:t>Chapter 1</w:t>
      </w:r>
      <w:bookmarkEnd w:id="1"/>
    </w:p>
    <w:p w:rsidR="00F729BF" w:rsidRPr="000853BD" w:rsidRDefault="00F729BF" w:rsidP="00F729BF">
      <w:pPr>
        <w:pStyle w:val="Heading2"/>
      </w:pPr>
      <w:bookmarkStart w:id="2" w:name="_Toc380050328"/>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80050329"/>
      <w:r>
        <w:t>Chapter 2</w:t>
      </w:r>
      <w:bookmarkEnd w:id="3"/>
    </w:p>
    <w:p w:rsidR="000853BD" w:rsidRDefault="000853BD" w:rsidP="000853BD">
      <w:pPr>
        <w:pStyle w:val="Heading2"/>
      </w:pPr>
      <w:bookmarkStart w:id="4" w:name="_Toc380050330"/>
      <w:r>
        <w:t>Insertion Sort</w:t>
      </w:r>
      <w:bookmarkEnd w:id="4"/>
    </w:p>
    <w:p w:rsidR="00502530" w:rsidRDefault="00B3364D"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4926790"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4926791"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4926792"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0050331"/>
      <w:bookmarkEnd w:id="5"/>
      <w:r>
        <w:t>2.3</w:t>
      </w:r>
      <w:r w:rsidR="000853BD">
        <w:t xml:space="preserve"> −</w:t>
      </w:r>
      <w:r>
        <w:t xml:space="preserve"> Merge Sort</w:t>
      </w:r>
      <w:bookmarkEnd w:id="6"/>
    </w:p>
    <w:p w:rsidR="00502530" w:rsidRDefault="00B3364D"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B3364D"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4926793"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4926794"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0050332"/>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4926795"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4926796"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4926797" r:id="rId32"/>
        </w:object>
      </w:r>
      <w:r>
        <w:t>is the time it takes to divide each sub-problem</w:t>
      </w:r>
    </w:p>
    <w:p w:rsidR="00502530" w:rsidRDefault="00502530" w:rsidP="00502530">
      <w:pPr>
        <w:pStyle w:val="Heading1"/>
      </w:pPr>
      <w:bookmarkStart w:id="8" w:name="_Toc380050333"/>
      <w:r>
        <w:t>Chapter 3</w:t>
      </w:r>
      <w:bookmarkEnd w:id="8"/>
    </w:p>
    <w:p w:rsidR="00502530" w:rsidRDefault="00502530" w:rsidP="000853BD">
      <w:pPr>
        <w:pStyle w:val="Heading2"/>
      </w:pPr>
      <w:bookmarkStart w:id="9" w:name="_Toc380050334"/>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4926798"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4926799" r:id="rId39"/>
        </w:object>
      </w:r>
    </w:p>
    <w:p w:rsidR="004A2B1C" w:rsidRDefault="004A2B1C" w:rsidP="004A2B1C">
      <w:pPr>
        <w:pStyle w:val="Heading2"/>
      </w:pPr>
      <w:bookmarkStart w:id="10" w:name="_Toc380050335"/>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4926800"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4926801"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4926802"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0050336"/>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0050337"/>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4926803"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4926804"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4926805"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4926806"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4926807"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4926808"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4926809"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4926810"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4926811"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4926812"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4926813"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4926814"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4926815"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0050338"/>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4926816"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4926817"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4926818"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4926819" r:id="rId72"/>
        </w:object>
      </w:r>
      <w:r w:rsidR="00615B58">
        <w:t xml:space="preserve"> </w:t>
      </w:r>
      <w:r w:rsidR="00502530">
        <w:t>&lt; f(n)</w:t>
      </w:r>
    </w:p>
    <w:p w:rsidR="00502530" w:rsidRDefault="00976A68" w:rsidP="00976A68">
      <w:pPr>
        <w:pStyle w:val="Heading3"/>
      </w:pPr>
      <w:bookmarkStart w:id="14" w:name="_Toc380050339"/>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4926820"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4926821"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0050340"/>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4926822"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4926823"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4926824"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4926825"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4926826"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4926827"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4926828"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4926829"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4926830"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4926831"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4926832"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4926833"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80050341"/>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4926834"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4926835"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0050342"/>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4926836"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B3364D"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B3364D"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0050343"/>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0050344"/>
      <w:bookmarkEnd w:id="19"/>
      <w:r>
        <w:t>Chapter 7: Quicksort</w:t>
      </w:r>
      <w:bookmarkEnd w:id="20"/>
    </w:p>
    <w:p w:rsidR="00502530" w:rsidRDefault="00B3364D"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B3364D"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4926837"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4926838" r:id="rId115"/>
        </w:object>
      </w:r>
    </w:p>
    <w:p w:rsidR="005E4C03" w:rsidRDefault="005E4C03" w:rsidP="00502530">
      <w:pPr>
        <w:pStyle w:val="NoSpacing"/>
      </w:pPr>
    </w:p>
    <w:p w:rsidR="00502530" w:rsidRDefault="00502530" w:rsidP="00502530">
      <w:pPr>
        <w:pStyle w:val="Heading1"/>
      </w:pPr>
      <w:bookmarkStart w:id="21" w:name="_Toc380050345"/>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4926839" r:id="rId118"/>
        </w:object>
      </w:r>
    </w:p>
    <w:p w:rsidR="00502530" w:rsidRDefault="00502530" w:rsidP="00502530">
      <w:pPr>
        <w:pStyle w:val="Heading1"/>
      </w:pPr>
      <w:bookmarkStart w:id="22" w:name="_Toc380050346"/>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4926840"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4926841"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0050347"/>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4926842"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4926843"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4926844"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80050348"/>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0050349"/>
      <w:r>
        <w:t>Chapter 15: Dynamic Programming (DP)</w:t>
      </w:r>
      <w:bookmarkEnd w:id="25"/>
    </w:p>
    <w:p w:rsidR="00502530" w:rsidRDefault="00502530" w:rsidP="008F5863">
      <w:pPr>
        <w:pStyle w:val="Heading2"/>
      </w:pPr>
      <w:bookmarkStart w:id="26" w:name="_Toc380050350"/>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7" w:name="_Toc380050351"/>
      <w:r w:rsidRPr="008F5863">
        <w:t>Shortest Paths</w:t>
      </w:r>
      <w:bookmarkEnd w:id="27"/>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4926845"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4926846"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4926847" r:id="rId143"/>
        </w:object>
      </w:r>
    </w:p>
    <w:p w:rsidR="00502530" w:rsidRDefault="00502530" w:rsidP="00233E97">
      <w:pPr>
        <w:pStyle w:val="NoSpacing"/>
        <w:tabs>
          <w:tab w:val="left" w:pos="2783"/>
        </w:tabs>
      </w:pPr>
    </w:p>
    <w:p w:rsidR="00502530" w:rsidRDefault="00502530" w:rsidP="0062434E">
      <w:pPr>
        <w:pStyle w:val="Heading2"/>
      </w:pPr>
      <w:bookmarkStart w:id="28" w:name="_Toc380050352"/>
      <w:r>
        <w:t>5 Basic Steps:</w:t>
      </w:r>
      <w:bookmarkEnd w:id="28"/>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0050353"/>
      <w:proofErr w:type="gramStart"/>
      <w:r>
        <w:t>e.g</w:t>
      </w:r>
      <w:proofErr w:type="gramEnd"/>
      <w:r>
        <w:t>. Text Justification</w:t>
      </w:r>
      <w:bookmarkEnd w:id="29"/>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4926848"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0050354"/>
      <w:proofErr w:type="gramStart"/>
      <w:r>
        <w:t>e.g.</w:t>
      </w:r>
      <w:bookmarkEnd w:id="30"/>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0050355"/>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0050356"/>
      <w:proofErr w:type="spellStart"/>
      <w:r>
        <w:t>Parenthesization</w:t>
      </w:r>
      <w:bookmarkEnd w:id="32"/>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0050357"/>
      <w:r>
        <w:t>Chapter 16: Greedy algorithms</w:t>
      </w:r>
      <w:bookmarkEnd w:id="33"/>
    </w:p>
    <w:p w:rsidR="00F645D8" w:rsidRDefault="00F645D8" w:rsidP="00F645D8">
      <w:pPr>
        <w:pStyle w:val="NoSpacing"/>
      </w:pPr>
      <w:r>
        <w:t>Imagine that you’re robbing a gold vault and trying to fill your backpack with soft gold bars; edge is item, node is state</w:t>
      </w:r>
      <w:r>
        <w:t>. You take the largest gold bars first.</w:t>
      </w:r>
    </w:p>
    <w:p w:rsidR="00F645D8" w:rsidRDefault="00F645D8" w:rsidP="005A489B">
      <w:pPr>
        <w:pStyle w:val="NoSpacing"/>
        <w:rPr>
          <w:b/>
        </w:rPr>
      </w:pPr>
    </w:p>
    <w:p w:rsidR="005A489B" w:rsidRDefault="005A489B" w:rsidP="005A489B">
      <w:pPr>
        <w:pStyle w:val="NoSpacing"/>
      </w:pPr>
      <w:r w:rsidRPr="005A489B">
        <w:rPr>
          <w:b/>
        </w:rPr>
        <w:t>Greedy</w:t>
      </w:r>
      <w:r w:rsidRPr="005A489B">
        <w:rPr>
          <w:b/>
        </w:rPr>
        <w:t xml:space="preserve">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proofErr w:type="gramStart"/>
      <w:r>
        <w:t>e.g</w:t>
      </w:r>
      <w:proofErr w:type="gramEnd"/>
      <w:r>
        <w:t xml:space="preserve">. </w:t>
      </w:r>
      <w:r w:rsidR="00502530">
        <w:t>Think of booze. At a party with free booze</w:t>
      </w:r>
      <w:r>
        <w:t>,</w:t>
      </w:r>
      <w:r w:rsidR="00502530">
        <w:t xml:space="preserve"> </w:t>
      </w:r>
      <w:r>
        <w:t>i</w:t>
      </w:r>
      <w:r w:rsidR="00502530">
        <w:t xml:space="preserve">f you want to get </w:t>
      </w:r>
      <w:proofErr w:type="gramStart"/>
      <w:r w:rsidR="00502530">
        <w:t>drunk</w:t>
      </w:r>
      <w:proofErr w:type="gramEnd"/>
      <w:r w:rsidR="00502530">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r>
        <w:t>.</w:t>
      </w:r>
    </w:p>
    <w:p w:rsidR="00F645D8" w:rsidRDefault="00F645D8" w:rsidP="00502530">
      <w:pPr>
        <w:pStyle w:val="NoSpacing"/>
      </w:pPr>
    </w:p>
    <w:p w:rsidR="00502530" w:rsidRDefault="00502530" w:rsidP="00502530">
      <w:pPr>
        <w:pStyle w:val="NoSpacing"/>
      </w:pPr>
      <w:r w:rsidRPr="0072020F">
        <w:rPr>
          <w:b/>
        </w:rPr>
        <w:t>Fractional Knapsack</w:t>
      </w:r>
      <w:r>
        <w:t xml:space="preserve">: you may pick up parts of items, thus you look for the item with the highest </w:t>
      </w:r>
      <w:proofErr w:type="spellStart"/>
      <w:r>
        <w:t>money</w:t>
      </w:r>
      <w:proofErr w:type="gramStart"/>
      <w:r>
        <w:t>:weight</w:t>
      </w:r>
      <w:proofErr w:type="spellEnd"/>
      <w:proofErr w:type="gramEnd"/>
      <w:r>
        <w:t xml:space="preserve"> ratio</w:t>
      </w:r>
    </w:p>
    <w:p w:rsidR="00F645D8" w:rsidRDefault="00F645D8" w:rsidP="00502530">
      <w:pPr>
        <w:pStyle w:val="NoSpacing"/>
      </w:pPr>
    </w:p>
    <w:p w:rsidR="00502530" w:rsidRDefault="00502530" w:rsidP="00502530">
      <w:pPr>
        <w:pStyle w:val="NoSpacing"/>
      </w:pPr>
      <w:r w:rsidRPr="0072020F">
        <w:rPr>
          <w:b/>
        </w:rPr>
        <w:t>0-</w:t>
      </w:r>
      <w:proofErr w:type="gramStart"/>
      <w:r w:rsidRPr="0072020F">
        <w:rPr>
          <w:b/>
        </w:rP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proofErr w:type="gramStart"/>
      <w:r>
        <w:t>e.g.</w:t>
      </w:r>
      <w:proofErr w:type="gramEnd"/>
    </w:p>
    <w:p w:rsidR="00502530" w:rsidRDefault="00502530" w:rsidP="00502530">
      <w:pPr>
        <w:pStyle w:val="NoSpacing"/>
      </w:pPr>
      <w:proofErr w:type="gramStart"/>
      <w:r>
        <w:t>according</w:t>
      </w:r>
      <w:proofErr w:type="gramEnd"/>
      <w:r>
        <w:t xml:space="preserve"> to your requirements, you go for the higher priority; very dumbed-down example of what a greedy algorithm is; for example, looking for the best </w:t>
      </w:r>
      <w:proofErr w:type="spellStart"/>
      <w:r>
        <w:t>money:weight</w:t>
      </w:r>
      <w:proofErr w:type="spellEnd"/>
      <w:r>
        <w:t xml:space="preserve">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proofErr w:type="gramStart"/>
      <w:r>
        <w:t>but</w:t>
      </w:r>
      <w:proofErr w:type="gramEnd"/>
      <w:r>
        <w:t xml:space="preserve"> how does the activity selector work? (watch video!)</w:t>
      </w:r>
      <w:bookmarkStart w:id="34" w:name="_GoBack"/>
      <w:bookmarkEnd w:id="34"/>
    </w:p>
    <w:p w:rsidR="00F92C19" w:rsidRPr="00F92C19" w:rsidRDefault="00F92C19" w:rsidP="00502530">
      <w:pPr>
        <w:pStyle w:val="NoSpacing"/>
      </w:pPr>
      <w:r>
        <w:fldChar w:fldCharType="begin"/>
      </w:r>
      <w:r>
        <w:instrText xml:space="preserve"> HYPERLINK "</w:instrText>
      </w:r>
      <w:r w:rsidRPr="00F92C19">
        <w:instrText>http://www.cs.uiuc.edu/~jeffe/teaching/algorithms/notes/05-dynprog.pdf</w:instrText>
      </w:r>
      <w:r>
        <w:instrText xml:space="preserve">" </w:instrText>
      </w:r>
      <w:r>
        <w:fldChar w:fldCharType="separate"/>
      </w:r>
      <w:r w:rsidRPr="00EC3CF6">
        <w:rPr>
          <w:rStyle w:val="Hyperlink"/>
        </w:rPr>
        <w:t>http://www.cs.uiuc.edu/~jeffe/teaching/algorithms/notes/05-dynprog.pdf</w:t>
      </w:r>
      <w:r>
        <w:fldChar w:fldCharType="end"/>
      </w:r>
      <w:r>
        <w:t xml:space="preserve"> </w:t>
      </w:r>
      <w:proofErr w:type="gramStart"/>
      <w:r>
        <w:t>see</w:t>
      </w:r>
      <w:proofErr w:type="gramEnd"/>
      <w:r>
        <w:t xml:space="preserve"> 5.4</w:t>
      </w:r>
    </w:p>
    <w:p w:rsidR="0033310B" w:rsidRDefault="00502530" w:rsidP="004A1963">
      <w:pPr>
        <w:pStyle w:val="Heading1"/>
      </w:pPr>
      <w:bookmarkStart w:id="35" w:name="_Toc380050358"/>
      <w:r>
        <w:t xml:space="preserve">Chapter 22: </w:t>
      </w:r>
      <w:r w:rsidR="0033310B">
        <w:t>Elementary Graph Algorithms</w:t>
      </w:r>
      <w:bookmarkEnd w:id="35"/>
    </w:p>
    <w:p w:rsidR="00A2560D" w:rsidRDefault="00A2560D" w:rsidP="00A2560D">
      <w:pPr>
        <w:pStyle w:val="NoSpacing"/>
      </w:pPr>
      <w:bookmarkStart w:id="36" w:name="_Toc380050359"/>
      <w:r w:rsidRPr="000A1F30">
        <w:rPr>
          <w:b/>
        </w:rPr>
        <w:t>Graph</w:t>
      </w:r>
      <w:r>
        <w:t xml:space="preserve">: a set of vertices and edges, denoted by </w:t>
      </w:r>
      <w:proofErr w:type="gramStart"/>
      <w:r>
        <w:t>G(</w:t>
      </w:r>
      <w:proofErr w:type="gramEnd"/>
      <w:r>
        <w:t>V,E), where V is the set of vertices and E is the set of edges</w:t>
      </w:r>
    </w:p>
    <w:p w:rsidR="00577068" w:rsidRDefault="00577068" w:rsidP="00577068">
      <w:pPr>
        <w:pStyle w:val="NoSpacing"/>
      </w:pPr>
    </w:p>
    <w:p w:rsidR="00577068" w:rsidRDefault="00577068" w:rsidP="00577068">
      <w:pPr>
        <w:pStyle w:val="NoSpacing"/>
      </w:pPr>
      <w:proofErr w:type="gramStart"/>
      <w:r w:rsidRPr="00433613">
        <w:rPr>
          <w:b/>
        </w:rPr>
        <w:t>edge</w:t>
      </w:r>
      <w:proofErr w:type="gramEnd"/>
      <w:r>
        <w:t>: a connection between 2 vertices, denoted by (</w:t>
      </w:r>
      <w:proofErr w:type="spellStart"/>
      <w:r>
        <w:t>u,v</w:t>
      </w:r>
      <w:proofErr w:type="spellEnd"/>
      <w:r>
        <w:t>),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r>
        <w:t>Adjacency Lists &amp; Matrices</w:t>
      </w:r>
      <w:bookmarkEnd w:id="36"/>
    </w:p>
    <w:p w:rsidR="0033310B" w:rsidRDefault="00A24093" w:rsidP="00403353">
      <w:pPr>
        <w:pStyle w:val="NoSpacing"/>
      </w:pPr>
      <w:r w:rsidRPr="00A24093">
        <w:rPr>
          <w:position w:val="-34"/>
        </w:rPr>
        <w:object w:dxaOrig="2659" w:dyaOrig="800">
          <v:shape id="_x0000_i1084" type="#_x0000_t75" style="width:133.1pt;height:39.9pt" o:ole="">
            <v:imagedata r:id="rId149" o:title=""/>
          </v:shape>
          <o:OLEObject Type="Embed" ProgID="Equation.DSMT4" ShapeID="_x0000_i1084" DrawAspect="Content" ObjectID="_1454926849"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7" w:name="_BFS"/>
      <w:bookmarkStart w:id="38" w:name="_Toc380050360"/>
      <w:bookmarkEnd w:id="37"/>
      <w:r>
        <w:t>BFS</w:t>
      </w:r>
      <w:bookmarkEnd w:id="38"/>
    </w:p>
    <w:p w:rsidR="002E4543" w:rsidRDefault="00B3364D"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2" o:title=""/>
          </v:shape>
          <o:OLEObject Type="Embed" ProgID="ShockwaveFlash.ShockwaveFlash.12" ShapeID="_x0000_i1085" DrawAspect="Content" ObjectID="_1454926850" r:id="rId153">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proofErr w:type="spellStart"/>
      <w:r w:rsidRPr="00FA12CC">
        <w:rPr>
          <w:rFonts w:ascii="Courier New" w:hAnsi="Courier New" w:cs="Courier New"/>
          <w:sz w:val="22"/>
        </w:rPr>
        <w:t>u.d</w:t>
      </w:r>
      <w:proofErr w:type="spellEnd"/>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w:t>
      </w:r>
      <w:proofErr w:type="spellStart"/>
      <w:r>
        <w:t>u.f</w:t>
      </w:r>
      <w:proofErr w:type="spellEnd"/>
    </w:p>
    <w:p w:rsidR="0033310B" w:rsidRDefault="0033310B" w:rsidP="0033310B">
      <w:pPr>
        <w:pStyle w:val="Heading2"/>
      </w:pPr>
      <w:bookmarkStart w:id="39" w:name="_Toc380050361"/>
      <w:r>
        <w:t>DFS</w:t>
      </w:r>
      <w:bookmarkEnd w:id="39"/>
    </w:p>
    <w:p w:rsidR="00502530" w:rsidRDefault="00B3364D"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5" o:title=""/>
          </v:shape>
          <o:OLEObject Type="Embed" ProgID="ShockwaveFlash.ShockwaveFlash.12" ShapeID="_x0000_i1086" DrawAspect="Content" ObjectID="_1454926851" r:id="rId156">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w:t>
      </w:r>
      <w:proofErr w:type="gramStart"/>
      <w:r>
        <w:t>can :S</w:t>
      </w:r>
      <w:proofErr w:type="gramEnd"/>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w:t>
      </w:r>
      <w:proofErr w:type="spellStart"/>
      <w:r>
        <w:t>u</w:t>
      </w:r>
      <w:proofErr w:type="gramStart"/>
      <w:r>
        <w:t>,v</w:t>
      </w:r>
      <w:proofErr w:type="spellEnd"/>
      <w:proofErr w:type="gramEnd"/>
      <w:r>
        <w:t>) is a tree edge if v was first discovered by exploring edge (</w:t>
      </w:r>
      <w:proofErr w:type="spellStart"/>
      <w:r>
        <w:t>u,v</w:t>
      </w:r>
      <w:proofErr w:type="spellEnd"/>
      <w:r>
        <w:t>). Basically, the edges you use in DFS</w:t>
      </w:r>
    </w:p>
    <w:p w:rsidR="00BD0B4E" w:rsidRDefault="00BD0B4E" w:rsidP="00BD0B4E">
      <w:pPr>
        <w:pStyle w:val="NoSpacing"/>
        <w:numPr>
          <w:ilvl w:val="0"/>
          <w:numId w:val="34"/>
        </w:numPr>
      </w:pPr>
      <w:r w:rsidRPr="00BD0B4E">
        <w:rPr>
          <w:b/>
        </w:rPr>
        <w:t>Back</w:t>
      </w:r>
      <w:r>
        <w:t>: (</w:t>
      </w:r>
      <w:proofErr w:type="spellStart"/>
      <w:r>
        <w:t>u</w:t>
      </w:r>
      <w:proofErr w:type="gramStart"/>
      <w:r>
        <w:t>,v</w:t>
      </w:r>
      <w:proofErr w:type="spellEnd"/>
      <w:proofErr w:type="gramEnd"/>
      <w:r>
        <w:t>)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w:t>
      </w:r>
      <w:proofErr w:type="spellStart"/>
      <w:r>
        <w:t>u</w:t>
      </w:r>
      <w:proofErr w:type="gramStart"/>
      <w:r>
        <w:t>,v</w:t>
      </w:r>
      <w:proofErr w:type="spellEnd"/>
      <w:proofErr w:type="gramEnd"/>
      <w:r>
        <w:t>)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40" w:name="_Toc380050362"/>
      <w:r>
        <w:t>Topological Sort</w:t>
      </w:r>
      <w:bookmarkEnd w:id="40"/>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w:t>
      </w:r>
      <w:proofErr w:type="spellStart"/>
      <w:r w:rsidR="00D332FB">
        <w:t>v.f</w:t>
      </w:r>
      <w:proofErr w:type="spellEnd"/>
      <w:r w:rsidR="00D332FB">
        <w:t>,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1" w:name="_Toc380050363"/>
      <w:r>
        <w:t>Chapter 23: Minimum Spanning Trees</w:t>
      </w:r>
      <w:bookmarkEnd w:id="41"/>
    </w:p>
    <w:p w:rsidR="00751F02" w:rsidRDefault="00751F02" w:rsidP="00751F02">
      <w:pPr>
        <w:pStyle w:val="Heading2"/>
      </w:pPr>
      <w:r>
        <w:t>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proofErr w:type="gramStart"/>
      <w:r>
        <w:t>useful</w:t>
      </w:r>
      <w:proofErr w:type="gramEnd"/>
      <w:r>
        <w:t xml:space="preserve">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proofErr w:type="spellStart"/>
      <w:r>
        <w:t>Kruskal’s</w:t>
      </w:r>
      <w:proofErr w:type="spellEnd"/>
      <w:r w:rsidR="00F74F53">
        <w:t xml:space="preserve"> and Prim’s</w:t>
      </w:r>
    </w:p>
    <w:p w:rsidR="00DA26FF" w:rsidRDefault="00502530" w:rsidP="00502530">
      <w:pPr>
        <w:pStyle w:val="NoSpacing"/>
      </w:pPr>
      <w:r>
        <w:t xml:space="preserve">Prim’s and </w:t>
      </w:r>
      <w:proofErr w:type="spellStart"/>
      <w:r>
        <w:t>Kruskal’s</w:t>
      </w:r>
      <w:proofErr w:type="spellEnd"/>
      <w:r>
        <w:t xml:space="preserve">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59" o:title=""/>
          </v:shape>
          <o:OLEObject Type="Embed" ProgID="Equation.DSMT4" ShapeID="_x0000_i1087" DrawAspect="Content" ObjectID="_1454926852" r:id="rId160"/>
        </w:object>
      </w:r>
      <w:r w:rsidR="00062BCE">
        <w:t xml:space="preserve"> </w:t>
      </w:r>
      <w:proofErr w:type="gramStart"/>
      <w:r w:rsidR="00DA26FF">
        <w:t>with</w:t>
      </w:r>
      <w:proofErr w:type="gramEnd"/>
      <w:r w:rsidR="00502530">
        <w:t xml:space="preserve"> binary heaps.</w:t>
      </w:r>
    </w:p>
    <w:p w:rsidR="00502530" w:rsidRDefault="00502530" w:rsidP="00502530">
      <w:pPr>
        <w:pStyle w:val="NoSpacing"/>
      </w:pPr>
      <w:r>
        <w:t xml:space="preserve"> </w:t>
      </w:r>
    </w:p>
    <w:p w:rsidR="00113BB2" w:rsidRDefault="00502530" w:rsidP="00502530">
      <w:pPr>
        <w:pStyle w:val="NoSpacing"/>
      </w:pPr>
      <w:proofErr w:type="spellStart"/>
      <w:r w:rsidRPr="00DA26FF">
        <w:rPr>
          <w:b/>
        </w:rPr>
        <w:t>Kruskal</w:t>
      </w:r>
      <w:r>
        <w:t>’s</w:t>
      </w:r>
      <w:proofErr w:type="spellEnd"/>
      <w:r>
        <w:t xml:space="preserve"> algorithm:</w:t>
      </w:r>
    </w:p>
    <w:p w:rsidR="00113BB2" w:rsidRDefault="00B10CF2" w:rsidP="00113BB2">
      <w:pPr>
        <w:pStyle w:val="NoSpacing"/>
        <w:numPr>
          <w:ilvl w:val="0"/>
          <w:numId w:val="35"/>
        </w:numPr>
      </w:pPr>
      <w:r>
        <w:t>Has b</w:t>
      </w:r>
      <w:r w:rsidR="00502530">
        <w:t xml:space="preserve">oth </w:t>
      </w:r>
      <w:r>
        <w:t xml:space="preserve">an </w:t>
      </w:r>
      <w:r w:rsidR="00A25028">
        <w:t>iterative and recursive method</w:t>
      </w:r>
    </w:p>
    <w:p w:rsidR="00113BB2" w:rsidRDefault="00502530" w:rsidP="00113BB2">
      <w:pPr>
        <w:pStyle w:val="NoSpacing"/>
        <w:numPr>
          <w:ilvl w:val="0"/>
          <w:numId w:val="35"/>
        </w:numPr>
      </w:pPr>
      <w:r>
        <w:t>2 nodes become 1</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502530">
        <w:t xml:space="preserve"> </w:t>
      </w:r>
    </w:p>
    <w:p w:rsidR="00502530" w:rsidRDefault="00502530" w:rsidP="00502530">
      <w:pPr>
        <w:pStyle w:val="NoSpacing"/>
      </w:pPr>
    </w:p>
    <w:p w:rsidR="002756C3" w:rsidRDefault="00502530" w:rsidP="00502530">
      <w:pPr>
        <w:pStyle w:val="NoSpacing"/>
      </w:pPr>
      <w:r w:rsidRPr="000772BC">
        <w:rPr>
          <w:b/>
        </w:rPr>
        <w:t>Prim’s</w:t>
      </w:r>
      <w:r w:rsidR="000772BC">
        <w:t xml:space="preserve"> Algorithm</w:t>
      </w:r>
      <w:r>
        <w:t>:</w:t>
      </w:r>
    </w:p>
    <w:p w:rsidR="002756C3" w:rsidRDefault="00502530" w:rsidP="002756C3">
      <w:pPr>
        <w:pStyle w:val="NoSpacing"/>
        <w:numPr>
          <w:ilvl w:val="0"/>
          <w:numId w:val="36"/>
        </w:numPr>
      </w:pPr>
      <w:r>
        <w:t>choose any starting vertex and look for edge with lowest weight</w:t>
      </w:r>
      <w:r w:rsidR="002756C3">
        <w:t xml:space="preserve"> connected to that vortex</w:t>
      </w:r>
      <w:r>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02530" w:rsidP="002756C3">
      <w:pPr>
        <w:pStyle w:val="NoSpacing"/>
        <w:numPr>
          <w:ilvl w:val="0"/>
          <w:numId w:val="36"/>
        </w:numPr>
      </w:pPr>
      <w:r>
        <w:t xml:space="preserve">continually repeat this until you’ve </w:t>
      </w:r>
      <w:r w:rsidR="000772BC">
        <w:t>discovered all vertices</w:t>
      </w:r>
    </w:p>
    <w:p w:rsidR="00502530" w:rsidRDefault="00502530" w:rsidP="002756C3">
      <w:pPr>
        <w:pStyle w:val="NoSpacing"/>
        <w:numPr>
          <w:ilvl w:val="0"/>
          <w:numId w:val="36"/>
        </w:numPr>
      </w:pPr>
      <w:r>
        <w:t xml:space="preserve">similar to </w:t>
      </w:r>
      <w:proofErr w:type="spellStart"/>
      <w:r>
        <w:t>Dijikstra’s</w:t>
      </w:r>
      <w:proofErr w:type="spellEnd"/>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rsidRPr="00E036E6">
        <w:rPr>
          <w:u w:val="single"/>
        </w:rPr>
        <w:t>Kruskal</w:t>
      </w:r>
      <w:r w:rsidRPr="00605805">
        <w:t>'s</w:t>
      </w:r>
      <w:proofErr w:type="spellEnd"/>
      <w:r>
        <w:t xml:space="preserve"> adds one </w:t>
      </w:r>
      <w:r w:rsidRPr="00E036E6">
        <w:rPr>
          <w:i/>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E036E6">
        <w:rPr>
          <w:u w:val="single"/>
        </w:rPr>
        <w:t>Prim</w:t>
      </w:r>
      <w:r w:rsidRPr="00605805">
        <w:t>’s</w:t>
      </w:r>
      <w:r>
        <w:t xml:space="preserve"> adds one </w:t>
      </w:r>
      <w:r w:rsidRPr="00E036E6">
        <w:rPr>
          <w:i/>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2" w:name="_Toc380050364"/>
      <w:r>
        <w:t>Chapter 24: Single-Source Shortest Path</w:t>
      </w:r>
      <w:bookmarkEnd w:id="42"/>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3" w:name="_Toc380050365"/>
      <w:r>
        <w:t>24.1 Bellman-Ford</w:t>
      </w:r>
      <w:bookmarkEnd w:id="43"/>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4" w:name="_Toc380050366"/>
      <w:r>
        <w:t>Page 651</w:t>
      </w:r>
      <w:r w:rsidR="009145D4">
        <w:t>: Bellman-Ford</w:t>
      </w:r>
      <w:bookmarkEnd w:id="44"/>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5" w:name="_Toc380050367"/>
      <w:proofErr w:type="gramStart"/>
      <w:r>
        <w:t>e.g</w:t>
      </w:r>
      <w:proofErr w:type="gramEnd"/>
      <w:r>
        <w:t>. Page 652</w:t>
      </w:r>
      <w:bookmarkEnd w:id="45"/>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6" w:name="_Toc380050368"/>
      <w:r>
        <w:t>24.2: Single-Shortest path in DAG’s *woof*</w:t>
      </w:r>
      <w:bookmarkEnd w:id="46"/>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7" w:name="_Toc380050369"/>
      <w:proofErr w:type="gramStart"/>
      <w:r>
        <w:t>e.g</w:t>
      </w:r>
      <w:proofErr w:type="gramEnd"/>
      <w:r>
        <w:t>. page 656</w:t>
      </w:r>
      <w:bookmarkEnd w:id="47"/>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8" w:name="_Toc380050370"/>
      <w:r>
        <w:t xml:space="preserve">24.3: </w:t>
      </w:r>
      <w:proofErr w:type="spellStart"/>
      <w:r>
        <w:t>Dijkstra’s</w:t>
      </w:r>
      <w:bookmarkEnd w:id="48"/>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9" w:name="_Toc380050371"/>
      <w:proofErr w:type="gramStart"/>
      <w:r>
        <w:t>e.g</w:t>
      </w:r>
      <w:proofErr w:type="gramEnd"/>
      <w:r>
        <w:t>. Page 659</w:t>
      </w:r>
      <w:bookmarkEnd w:id="49"/>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50" w:name="_Toc380050372"/>
      <w:r>
        <w:t>Chapter 25: All-Pairs Shortest Path</w:t>
      </w:r>
      <w:bookmarkEnd w:id="50"/>
    </w:p>
    <w:p w:rsidR="00502530" w:rsidRDefault="00502530" w:rsidP="004A1963">
      <w:pPr>
        <w:pStyle w:val="Heading2"/>
      </w:pPr>
      <w:bookmarkStart w:id="51" w:name="_Toc380050373"/>
      <w:r>
        <w:t>25.2: Floyd-</w:t>
      </w:r>
      <w:proofErr w:type="spellStart"/>
      <w:r>
        <w:t>Warshall</w:t>
      </w:r>
      <w:bookmarkEnd w:id="51"/>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2" w:name="_Toc380050374"/>
      <w:r>
        <w:t>Page 694:</w:t>
      </w:r>
      <w:bookmarkEnd w:id="52"/>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2" o:title=""/>
          </v:shape>
          <o:OLEObject Type="Embed" ProgID="Equation.DSMT4" ShapeID="_x0000_i1088" DrawAspect="Content" ObjectID="_1454926853" r:id="rId173"/>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77" o:title=""/>
          </v:shape>
          <o:OLEObject Type="Embed" ProgID="Equation.DSMT4" ShapeID="_x0000_i1089" DrawAspect="Content" ObjectID="_1454926854" r:id="rId178"/>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79" o:title=""/>
          </v:shape>
          <o:OLEObject Type="Embed" ProgID="Equation.DSMT4" ShapeID="_x0000_i1090" DrawAspect="Content" ObjectID="_1454926855" r:id="rId180"/>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1" o:title=""/>
          </v:shape>
          <o:OLEObject Type="Embed" ProgID="Equation.DSMT4" ShapeID="_x0000_i1091" DrawAspect="Content" ObjectID="_1454926856" r:id="rId182"/>
        </w:object>
      </w:r>
    </w:p>
    <w:p w:rsidR="00C42D6D" w:rsidRDefault="00C42D6D" w:rsidP="00502530">
      <w:pPr>
        <w:pStyle w:val="NoSpacing"/>
      </w:pPr>
      <w:r w:rsidRPr="00C42D6D">
        <w:rPr>
          <w:position w:val="-14"/>
        </w:rPr>
        <w:object w:dxaOrig="1920" w:dyaOrig="400">
          <v:shape id="_x0000_i1092" type="#_x0000_t75" style="width:95.9pt;height:19.8pt" o:ole="">
            <v:imagedata r:id="rId183" o:title=""/>
          </v:shape>
          <o:OLEObject Type="Embed" ProgID="Equation.DSMT4" ShapeID="_x0000_i1092" DrawAspect="Content" ObjectID="_1454926857" r:id="rId184"/>
        </w:object>
      </w:r>
    </w:p>
    <w:p w:rsidR="00502530" w:rsidRDefault="00502530" w:rsidP="00502530">
      <w:pPr>
        <w:pStyle w:val="NoSpacing"/>
      </w:pPr>
    </w:p>
    <w:p w:rsidR="00502530" w:rsidRDefault="00502530" w:rsidP="003F1876">
      <w:pPr>
        <w:pStyle w:val="Heading3"/>
      </w:pPr>
      <w:bookmarkStart w:id="53" w:name="_Toc380050375"/>
      <w:r>
        <w:t>e.g. 2 Page 696</w:t>
      </w:r>
      <w:bookmarkEnd w:id="53"/>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4" w:name="_Toc380050376"/>
      <w:r>
        <w:t>e.g. 3)</w:t>
      </w:r>
      <w:bookmarkEnd w:id="54"/>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5" w:name="_Toc380050377"/>
      <w:r>
        <w:t>Chapter 34: NP-Completeness</w:t>
      </w:r>
      <w:bookmarkEnd w:id="55"/>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0" o:title=""/>
          </v:shape>
          <o:OLEObject Type="Embed" ProgID="Equation.DSMT4" ShapeID="_x0000_i1093" DrawAspect="Content" ObjectID="_1454926858" r:id="rId191"/>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2" o:title=""/>
          </v:shape>
          <o:OLEObject Type="Embed" ProgID="Equation.DSMT4" ShapeID="_x0000_i1094" DrawAspect="Content" ObjectID="_1454926859" r:id="rId193"/>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6" o:title=""/>
          </v:shape>
          <o:OLEObject Type="Embed" ProgID="Equation.DSMT4" ShapeID="_x0000_i1095" DrawAspect="Content" ObjectID="_1454926860" r:id="rId197"/>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198" o:title=""/>
          </v:shape>
          <o:OLEObject Type="Embed" ProgID="Equation.DSMT4" ShapeID="_x0000_i1096" DrawAspect="Content" ObjectID="_1454926861" r:id="rId199"/>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64D" w:rsidRDefault="00B3364D" w:rsidP="00756214">
      <w:pPr>
        <w:spacing w:after="0" w:line="240" w:lineRule="auto"/>
      </w:pPr>
      <w:r>
        <w:separator/>
      </w:r>
    </w:p>
  </w:endnote>
  <w:endnote w:type="continuationSeparator" w:id="0">
    <w:p w:rsidR="00B3364D" w:rsidRDefault="00B3364D"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FA12CC" w:rsidRDefault="00FA12C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36</w:t>
            </w:r>
            <w:r>
              <w:rPr>
                <w:b/>
                <w:bCs/>
                <w:szCs w:val="24"/>
              </w:rPr>
              <w:fldChar w:fldCharType="end"/>
            </w:r>
          </w:p>
        </w:sdtContent>
      </w:sdt>
    </w:sdtContent>
  </w:sdt>
  <w:p w:rsidR="00FA12CC" w:rsidRDefault="00FA1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64D" w:rsidRDefault="00B3364D" w:rsidP="00756214">
      <w:pPr>
        <w:spacing w:after="0" w:line="240" w:lineRule="auto"/>
      </w:pPr>
      <w:r>
        <w:separator/>
      </w:r>
    </w:p>
  </w:footnote>
  <w:footnote w:type="continuationSeparator" w:id="0">
    <w:p w:rsidR="00B3364D" w:rsidRDefault="00B3364D"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53BD"/>
    <w:rsid w:val="00091F3F"/>
    <w:rsid w:val="000A1F30"/>
    <w:rsid w:val="000A230C"/>
    <w:rsid w:val="000B534B"/>
    <w:rsid w:val="000B7142"/>
    <w:rsid w:val="000D44F6"/>
    <w:rsid w:val="00113BB2"/>
    <w:rsid w:val="001172DA"/>
    <w:rsid w:val="00121660"/>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756C3"/>
    <w:rsid w:val="00282695"/>
    <w:rsid w:val="00290E34"/>
    <w:rsid w:val="002932A3"/>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C0F7B"/>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DF3"/>
    <w:rsid w:val="00502530"/>
    <w:rsid w:val="005044AC"/>
    <w:rsid w:val="00525182"/>
    <w:rsid w:val="00525319"/>
    <w:rsid w:val="005255D2"/>
    <w:rsid w:val="00535BFD"/>
    <w:rsid w:val="00536B36"/>
    <w:rsid w:val="00540F9C"/>
    <w:rsid w:val="005465A9"/>
    <w:rsid w:val="005560C7"/>
    <w:rsid w:val="0056403C"/>
    <w:rsid w:val="00570AAA"/>
    <w:rsid w:val="005715E3"/>
    <w:rsid w:val="00571A67"/>
    <w:rsid w:val="00573515"/>
    <w:rsid w:val="00575F2E"/>
    <w:rsid w:val="00577068"/>
    <w:rsid w:val="00585037"/>
    <w:rsid w:val="00586C77"/>
    <w:rsid w:val="005A489B"/>
    <w:rsid w:val="005B3619"/>
    <w:rsid w:val="005B460D"/>
    <w:rsid w:val="005C093B"/>
    <w:rsid w:val="005D18ED"/>
    <w:rsid w:val="005D4329"/>
    <w:rsid w:val="005D5493"/>
    <w:rsid w:val="005E1A8B"/>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D46F2"/>
    <w:rsid w:val="006E12F7"/>
    <w:rsid w:val="006F09D1"/>
    <w:rsid w:val="006F14BE"/>
    <w:rsid w:val="00710E9B"/>
    <w:rsid w:val="00712645"/>
    <w:rsid w:val="00715053"/>
    <w:rsid w:val="007150B3"/>
    <w:rsid w:val="0072020F"/>
    <w:rsid w:val="00744838"/>
    <w:rsid w:val="00751F02"/>
    <w:rsid w:val="00756214"/>
    <w:rsid w:val="007630A9"/>
    <w:rsid w:val="00797578"/>
    <w:rsid w:val="007B52C5"/>
    <w:rsid w:val="007C07C3"/>
    <w:rsid w:val="007C5FE6"/>
    <w:rsid w:val="007C6A0A"/>
    <w:rsid w:val="007D17EC"/>
    <w:rsid w:val="007D3BAE"/>
    <w:rsid w:val="007D47A5"/>
    <w:rsid w:val="007D7702"/>
    <w:rsid w:val="007E2542"/>
    <w:rsid w:val="007E7FE6"/>
    <w:rsid w:val="007F1C48"/>
    <w:rsid w:val="007F4DA8"/>
    <w:rsid w:val="00800588"/>
    <w:rsid w:val="00802AA5"/>
    <w:rsid w:val="00806C7D"/>
    <w:rsid w:val="00831200"/>
    <w:rsid w:val="008428CE"/>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25028"/>
    <w:rsid w:val="00A2560D"/>
    <w:rsid w:val="00A40B9A"/>
    <w:rsid w:val="00A44A2C"/>
    <w:rsid w:val="00A51796"/>
    <w:rsid w:val="00A526FE"/>
    <w:rsid w:val="00A64045"/>
    <w:rsid w:val="00A7254B"/>
    <w:rsid w:val="00A72F14"/>
    <w:rsid w:val="00A73397"/>
    <w:rsid w:val="00A7584C"/>
    <w:rsid w:val="00A76796"/>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0CF2"/>
    <w:rsid w:val="00B145FA"/>
    <w:rsid w:val="00B14C9C"/>
    <w:rsid w:val="00B16440"/>
    <w:rsid w:val="00B27437"/>
    <w:rsid w:val="00B30FBE"/>
    <w:rsid w:val="00B314C3"/>
    <w:rsid w:val="00B3364D"/>
    <w:rsid w:val="00B53F77"/>
    <w:rsid w:val="00B64CEB"/>
    <w:rsid w:val="00B650E2"/>
    <w:rsid w:val="00B66ED2"/>
    <w:rsid w:val="00B7139C"/>
    <w:rsid w:val="00B85B73"/>
    <w:rsid w:val="00B905F7"/>
    <w:rsid w:val="00B90D91"/>
    <w:rsid w:val="00BB532C"/>
    <w:rsid w:val="00BB7A97"/>
    <w:rsid w:val="00BD0B4E"/>
    <w:rsid w:val="00BD3064"/>
    <w:rsid w:val="00BD310B"/>
    <w:rsid w:val="00BE2C20"/>
    <w:rsid w:val="00BE2F60"/>
    <w:rsid w:val="00BE71AC"/>
    <w:rsid w:val="00C00572"/>
    <w:rsid w:val="00C11320"/>
    <w:rsid w:val="00C30633"/>
    <w:rsid w:val="00C32528"/>
    <w:rsid w:val="00C42D6D"/>
    <w:rsid w:val="00C475DC"/>
    <w:rsid w:val="00C47BB3"/>
    <w:rsid w:val="00C70F6E"/>
    <w:rsid w:val="00C74345"/>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2343"/>
    <w:rsid w:val="00D332FB"/>
    <w:rsid w:val="00D42B33"/>
    <w:rsid w:val="00D44B21"/>
    <w:rsid w:val="00D51515"/>
    <w:rsid w:val="00D662A1"/>
    <w:rsid w:val="00DA1ED5"/>
    <w:rsid w:val="00DA26FF"/>
    <w:rsid w:val="00DA7A12"/>
    <w:rsid w:val="00DC7920"/>
    <w:rsid w:val="00DD01DB"/>
    <w:rsid w:val="00DE2409"/>
    <w:rsid w:val="00DE32B1"/>
    <w:rsid w:val="00DE503D"/>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B5781"/>
    <w:rsid w:val="00ED478C"/>
    <w:rsid w:val="00EE49AF"/>
    <w:rsid w:val="00EE609E"/>
    <w:rsid w:val="00EE6951"/>
    <w:rsid w:val="00F048A5"/>
    <w:rsid w:val="00F108DE"/>
    <w:rsid w:val="00F12507"/>
    <w:rsid w:val="00F23AC1"/>
    <w:rsid w:val="00F4269B"/>
    <w:rsid w:val="00F42D7D"/>
    <w:rsid w:val="00F503E2"/>
    <w:rsid w:val="00F54DF7"/>
    <w:rsid w:val="00F612FA"/>
    <w:rsid w:val="00F645D8"/>
    <w:rsid w:val="00F67C5E"/>
    <w:rsid w:val="00F729BF"/>
    <w:rsid w:val="00F74F53"/>
    <w:rsid w:val="00F92C19"/>
    <w:rsid w:val="00F93171"/>
    <w:rsid w:val="00FA0428"/>
    <w:rsid w:val="00FA12CC"/>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wmf"/><Relationship Id="rId170" Type="http://schemas.openxmlformats.org/officeDocument/2006/relationships/image" Target="media/image87.png"/><Relationship Id="rId191" Type="http://schemas.openxmlformats.org/officeDocument/2006/relationships/oleObject" Target="embeddings/oleObject69.bin"/><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oleObject" Target="embeddings/oleObject63.bin"/><Relationship Id="rId165" Type="http://schemas.openxmlformats.org/officeDocument/2006/relationships/image" Target="media/image82.png"/><Relationship Id="rId181" Type="http://schemas.openxmlformats.org/officeDocument/2006/relationships/image" Target="media/image95.wmf"/><Relationship Id="rId186" Type="http://schemas.openxmlformats.org/officeDocument/2006/relationships/hyperlink" Target="https://en.wikipedia.org/wiki/Bipartite_graph" TargetMode="Externa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image" Target="media/image101.wmf"/><Relationship Id="rId197" Type="http://schemas.openxmlformats.org/officeDocument/2006/relationships/oleObject" Target="embeddings/oleObject71.bin"/><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8.png"/><Relationship Id="rId166" Type="http://schemas.openxmlformats.org/officeDocument/2006/relationships/image" Target="media/image83.png"/><Relationship Id="rId182" Type="http://schemas.openxmlformats.org/officeDocument/2006/relationships/oleObject" Target="embeddings/oleObject67.bin"/><Relationship Id="rId187"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wmf"/><Relationship Id="rId198" Type="http://schemas.openxmlformats.org/officeDocument/2006/relationships/image" Target="media/image104.wmf"/><Relationship Id="rId172" Type="http://schemas.openxmlformats.org/officeDocument/2006/relationships/image" Target="media/image89.wmf"/><Relationship Id="rId193" Type="http://schemas.openxmlformats.org/officeDocument/2006/relationships/oleObject" Target="embeddings/oleObject70.bin"/><Relationship Id="rId202"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hyperlink" Target="http://ocw.mit.edu/courses/electrical-engineering-and-computer-science/6-006-introduction-to-algorithms-fall-2011/lecture-videos/MIT6_006F11_lec23.pdf" TargetMode="Externa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oleObject" Target="embeddings/oleObject65.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oleObject" Target="embeddings/oleObject64.bin"/><Relationship Id="rId194" Type="http://schemas.openxmlformats.org/officeDocument/2006/relationships/hyperlink" Target="https://en.wikipedia.org/wiki/Hamiltonian_path" TargetMode="External"/><Relationship Id="rId199" Type="http://schemas.openxmlformats.org/officeDocument/2006/relationships/oleObject" Target="embeddings/oleObject72.bin"/><Relationship Id="rId203"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oleObject" Target="embeddings/oleObject68.bin"/><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image" Target="media/image90.png"/><Relationship Id="rId179" Type="http://schemas.openxmlformats.org/officeDocument/2006/relationships/image" Target="media/image94.wmf"/><Relationship Id="rId195" Type="http://schemas.openxmlformats.org/officeDocument/2006/relationships/image" Target="media/image102.png"/><Relationship Id="rId190" Type="http://schemas.openxmlformats.org/officeDocument/2006/relationships/image" Target="media/image100.wmf"/><Relationship Id="rId204"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oleObject" Target="embeddings/oleObject66.bin"/><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FAAD8-DDF9-4455-84E6-4A7690205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1741</TotalTime>
  <Pages>1</Pages>
  <Words>5338</Words>
  <Characters>30430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84</cp:revision>
  <cp:lastPrinted>2014-02-07T15:36:00Z</cp:lastPrinted>
  <dcterms:created xsi:type="dcterms:W3CDTF">2014-01-08T15:06:00Z</dcterms:created>
  <dcterms:modified xsi:type="dcterms:W3CDTF">2014-02-26T18:20:00Z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